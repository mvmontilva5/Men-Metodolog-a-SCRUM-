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FFD7A" w14:textId="6AB44CAB" w:rsidR="009F29F3" w:rsidRPr="00D43344" w:rsidRDefault="002659AB" w:rsidP="009F29F3">
      <w:pPr>
        <w:pStyle w:val="Ttulo"/>
        <w:rPr>
          <w:b/>
        </w:rPr>
      </w:pPr>
      <w:r w:rsidRPr="00D43344">
        <w:rPr>
          <w:b/>
        </w:rPr>
        <w:t>Metodología SCRUM</w:t>
      </w:r>
    </w:p>
    <w:p w14:paraId="2D1C30E5" w14:textId="77777777" w:rsidR="009F29F3" w:rsidRDefault="009F29F3" w:rsidP="00D62155"/>
    <w:p w14:paraId="2EDCEA6D" w14:textId="77777777" w:rsidR="009F29F3" w:rsidRDefault="009F29F3" w:rsidP="00D62155"/>
    <w:p w14:paraId="16F74E4B" w14:textId="77777777" w:rsidR="009F29F3" w:rsidRPr="00D62155" w:rsidRDefault="009F29F3" w:rsidP="00D62155"/>
    <w:p w14:paraId="5FAE15E3" w14:textId="1D3901C7" w:rsidR="00536A24" w:rsidRDefault="001C2A9D" w:rsidP="00D62155">
      <w:pPr>
        <w:ind w:firstLine="0"/>
        <w:jc w:val="center"/>
      </w:pPr>
      <w:r>
        <w:t>Diego Mauricio Echavarría Tabares</w:t>
      </w:r>
    </w:p>
    <w:p w14:paraId="78D48612" w14:textId="5132C6D9" w:rsidR="001C2A9D" w:rsidRDefault="009656C1" w:rsidP="00D62155">
      <w:pPr>
        <w:ind w:firstLine="0"/>
        <w:jc w:val="center"/>
      </w:pPr>
      <w:r>
        <w:t>Jhoan Sebastián Henao Callejas</w:t>
      </w:r>
    </w:p>
    <w:p w14:paraId="2DDD9171" w14:textId="49496309" w:rsidR="009656C1" w:rsidRDefault="00441FFD" w:rsidP="00D62155">
      <w:pPr>
        <w:ind w:firstLine="0"/>
        <w:jc w:val="center"/>
      </w:pPr>
      <w:r>
        <w:t>Santiago Marín Ruiz</w:t>
      </w:r>
    </w:p>
    <w:p w14:paraId="0ED1BA1E" w14:textId="1EB50278" w:rsidR="009F29F3" w:rsidRPr="00536A24" w:rsidRDefault="009F29F3" w:rsidP="00D62155">
      <w:pPr>
        <w:ind w:firstLine="0"/>
        <w:jc w:val="center"/>
      </w:pPr>
      <w:proofErr w:type="spellStart"/>
      <w:r>
        <w:t>Maria</w:t>
      </w:r>
      <w:proofErr w:type="spellEnd"/>
      <w:r>
        <w:t xml:space="preserve"> Valentina Montilva Rosales </w:t>
      </w:r>
    </w:p>
    <w:p w14:paraId="3ED15274" w14:textId="77777777" w:rsidR="007220C5" w:rsidRPr="007220C5" w:rsidRDefault="007220C5" w:rsidP="00D62155">
      <w:pPr>
        <w:jc w:val="center"/>
      </w:pPr>
    </w:p>
    <w:p w14:paraId="159BACF5" w14:textId="77777777" w:rsidR="007220C5" w:rsidRDefault="007220C5" w:rsidP="00D62155">
      <w:pPr>
        <w:jc w:val="center"/>
      </w:pPr>
    </w:p>
    <w:p w14:paraId="0E7A2687" w14:textId="77777777" w:rsidR="007220C5" w:rsidRPr="007220C5" w:rsidRDefault="007220C5" w:rsidP="00D62155">
      <w:pPr>
        <w:jc w:val="center"/>
      </w:pPr>
    </w:p>
    <w:p w14:paraId="59285CCF" w14:textId="39C2DCF2" w:rsidR="004D6B86" w:rsidRDefault="00FB04E5" w:rsidP="00D62155">
      <w:pPr>
        <w:pStyle w:val="Ttulo21"/>
      </w:pPr>
      <w:r>
        <w:t>Mario Alejandro Tabares</w:t>
      </w:r>
    </w:p>
    <w:p w14:paraId="46A20678" w14:textId="77777777" w:rsidR="009F29F3" w:rsidRDefault="009F29F3" w:rsidP="00D62155">
      <w:pPr>
        <w:pStyle w:val="Ttulo21"/>
      </w:pPr>
    </w:p>
    <w:p w14:paraId="6EB8FCCC" w14:textId="77777777" w:rsidR="009F29F3" w:rsidRDefault="009F29F3" w:rsidP="00D62155">
      <w:pPr>
        <w:pStyle w:val="Ttulo21"/>
      </w:pPr>
    </w:p>
    <w:p w14:paraId="50A80AB8" w14:textId="2218B20B" w:rsidR="00442AF7" w:rsidRDefault="00650640" w:rsidP="00D62155">
      <w:pPr>
        <w:pStyle w:val="Ttulo21"/>
      </w:pPr>
      <w:r>
        <w:t>Fundamentos de Programación</w:t>
      </w:r>
    </w:p>
    <w:p w14:paraId="16CD086A" w14:textId="77777777" w:rsidR="009F29F3" w:rsidRDefault="009F29F3" w:rsidP="00D62155">
      <w:pPr>
        <w:pStyle w:val="Ttulo21"/>
      </w:pPr>
    </w:p>
    <w:p w14:paraId="2EC6E0F9" w14:textId="77777777" w:rsidR="009F29F3" w:rsidRDefault="009F29F3" w:rsidP="00D62155">
      <w:pPr>
        <w:pStyle w:val="Ttulo21"/>
      </w:pPr>
    </w:p>
    <w:p w14:paraId="7C7D60C4" w14:textId="56BC373B" w:rsidR="004D6B86" w:rsidRDefault="00650640" w:rsidP="00D62155">
      <w:pPr>
        <w:pStyle w:val="Ttulo21"/>
      </w:pPr>
      <w:r>
        <w:t xml:space="preserve">Instituto de Educación Técnica </w:t>
      </w:r>
      <w:r w:rsidR="00C427DF">
        <w:t>Profesional – INTEP</w:t>
      </w:r>
    </w:p>
    <w:p w14:paraId="3DEBB09D" w14:textId="77777777" w:rsidR="00F8332F" w:rsidRDefault="00F8332F" w:rsidP="00D62155">
      <w:pPr>
        <w:pStyle w:val="Ttulo21"/>
      </w:pPr>
    </w:p>
    <w:p w14:paraId="434880DD" w14:textId="77777777" w:rsidR="009F29F3" w:rsidRDefault="009F29F3" w:rsidP="00D62155">
      <w:pPr>
        <w:pStyle w:val="Ttulo21"/>
      </w:pPr>
    </w:p>
    <w:p w14:paraId="1452EB23" w14:textId="1F147429" w:rsidR="001A3015" w:rsidRDefault="00F8332F" w:rsidP="008202C7">
      <w:pPr>
        <w:pStyle w:val="Ttulo21"/>
      </w:pPr>
      <w:r>
        <w:t>02 de abril de 2025</w:t>
      </w:r>
    </w:p>
    <w:p w14:paraId="6EB902E3" w14:textId="53736F28" w:rsidR="008202C7" w:rsidRPr="008202C7" w:rsidRDefault="001F4DEC" w:rsidP="008202C7">
      <w:pPr>
        <w:pStyle w:val="Ttulo1"/>
        <w:rPr>
          <w:sz w:val="40"/>
          <w:szCs w:val="40"/>
        </w:rPr>
      </w:pPr>
      <w:r>
        <w:rPr>
          <w:sz w:val="40"/>
          <w:szCs w:val="40"/>
        </w:rPr>
        <w:lastRenderedPageBreak/>
        <w:t>Índice</w:t>
      </w:r>
    </w:p>
    <w:sdt>
      <w:sdtPr>
        <w:rPr>
          <w:rFonts w:asciiTheme="minorHAnsi" w:eastAsiaTheme="minorEastAsia" w:hAnsiTheme="minorHAnsi" w:cstheme="minorBidi"/>
          <w:color w:val="000000" w:themeColor="text1"/>
          <w:sz w:val="24"/>
          <w:szCs w:val="24"/>
        </w:rPr>
        <w:id w:val="379141294"/>
        <w:docPartObj>
          <w:docPartGallery w:val="Table of Contents"/>
          <w:docPartUnique/>
        </w:docPartObj>
      </w:sdtPr>
      <w:sdtEndPr>
        <w:rPr>
          <w:b/>
          <w:bCs/>
        </w:rPr>
      </w:sdtEndPr>
      <w:sdtContent>
        <w:p w14:paraId="64A3F696" w14:textId="1C80A74C" w:rsidR="008202C7" w:rsidRPr="008202C7" w:rsidRDefault="008202C7" w:rsidP="008202C7">
          <w:pPr>
            <w:pStyle w:val="TtuloTDC"/>
            <w:ind w:firstLine="0"/>
            <w:rPr>
              <w:rStyle w:val="Ttulo1Car"/>
            </w:rPr>
          </w:pPr>
        </w:p>
        <w:p w14:paraId="4628E9CC" w14:textId="2EC4280B" w:rsidR="008202C7" w:rsidRDefault="008202C7">
          <w:pPr>
            <w:pStyle w:val="TDC1"/>
            <w:tabs>
              <w:tab w:val="right" w:leader="dot" w:pos="9016"/>
            </w:tabs>
            <w:rPr>
              <w:noProof/>
            </w:rPr>
          </w:pPr>
          <w:r>
            <w:fldChar w:fldCharType="begin"/>
          </w:r>
          <w:r>
            <w:instrText xml:space="preserve"> TOC \o "1-3" \h \z \u </w:instrText>
          </w:r>
          <w:r>
            <w:fldChar w:fldCharType="separate"/>
          </w:r>
          <w:hyperlink w:anchor="_Toc194505512" w:history="1">
            <w:r w:rsidRPr="00D55015">
              <w:rPr>
                <w:rStyle w:val="Hipervnculo"/>
                <w:noProof/>
              </w:rPr>
              <w:t>Índice</w:t>
            </w:r>
            <w:r>
              <w:rPr>
                <w:noProof/>
                <w:webHidden/>
              </w:rPr>
              <w:tab/>
            </w:r>
            <w:r>
              <w:rPr>
                <w:noProof/>
                <w:webHidden/>
              </w:rPr>
              <w:fldChar w:fldCharType="begin"/>
            </w:r>
            <w:r>
              <w:rPr>
                <w:noProof/>
                <w:webHidden/>
              </w:rPr>
              <w:instrText xml:space="preserve"> PAGEREF _Toc194505512 \h </w:instrText>
            </w:r>
            <w:r>
              <w:rPr>
                <w:noProof/>
                <w:webHidden/>
              </w:rPr>
            </w:r>
            <w:r>
              <w:rPr>
                <w:noProof/>
                <w:webHidden/>
              </w:rPr>
              <w:fldChar w:fldCharType="separate"/>
            </w:r>
            <w:r>
              <w:rPr>
                <w:noProof/>
                <w:webHidden/>
              </w:rPr>
              <w:t>2</w:t>
            </w:r>
            <w:r>
              <w:rPr>
                <w:noProof/>
                <w:webHidden/>
              </w:rPr>
              <w:fldChar w:fldCharType="end"/>
            </w:r>
          </w:hyperlink>
        </w:p>
        <w:p w14:paraId="2A9E1718" w14:textId="1AA48123" w:rsidR="008202C7" w:rsidRDefault="00E66E16">
          <w:pPr>
            <w:pStyle w:val="TDC1"/>
            <w:tabs>
              <w:tab w:val="right" w:leader="dot" w:pos="9016"/>
            </w:tabs>
            <w:rPr>
              <w:noProof/>
            </w:rPr>
          </w:pPr>
          <w:hyperlink w:anchor="_Toc194505513" w:history="1">
            <w:r w:rsidR="008202C7" w:rsidRPr="00D55015">
              <w:rPr>
                <w:rStyle w:val="Hipervnculo"/>
                <w:noProof/>
              </w:rPr>
              <w:t>Introducción SCRUM</w:t>
            </w:r>
            <w:r w:rsidR="008202C7">
              <w:rPr>
                <w:noProof/>
                <w:webHidden/>
              </w:rPr>
              <w:tab/>
            </w:r>
            <w:r w:rsidR="008202C7">
              <w:rPr>
                <w:noProof/>
                <w:webHidden/>
              </w:rPr>
              <w:fldChar w:fldCharType="begin"/>
            </w:r>
            <w:r w:rsidR="008202C7">
              <w:rPr>
                <w:noProof/>
                <w:webHidden/>
              </w:rPr>
              <w:instrText xml:space="preserve"> PAGEREF _Toc194505513 \h </w:instrText>
            </w:r>
            <w:r w:rsidR="008202C7">
              <w:rPr>
                <w:noProof/>
                <w:webHidden/>
              </w:rPr>
            </w:r>
            <w:r w:rsidR="008202C7">
              <w:rPr>
                <w:noProof/>
                <w:webHidden/>
              </w:rPr>
              <w:fldChar w:fldCharType="separate"/>
            </w:r>
            <w:r w:rsidR="008202C7">
              <w:rPr>
                <w:noProof/>
                <w:webHidden/>
              </w:rPr>
              <w:t>3</w:t>
            </w:r>
            <w:r w:rsidR="008202C7">
              <w:rPr>
                <w:noProof/>
                <w:webHidden/>
              </w:rPr>
              <w:fldChar w:fldCharType="end"/>
            </w:r>
          </w:hyperlink>
        </w:p>
        <w:p w14:paraId="0DE8C159" w14:textId="50E152D3" w:rsidR="008202C7" w:rsidRDefault="00E66E16">
          <w:pPr>
            <w:pStyle w:val="TDC1"/>
            <w:tabs>
              <w:tab w:val="right" w:leader="dot" w:pos="9016"/>
            </w:tabs>
            <w:rPr>
              <w:noProof/>
            </w:rPr>
          </w:pPr>
          <w:hyperlink w:anchor="_Toc194505514" w:history="1">
            <w:r w:rsidR="008202C7" w:rsidRPr="00D55015">
              <w:rPr>
                <w:rStyle w:val="Hipervnculo"/>
                <w:noProof/>
                <w:lang w:bidi="es-ES"/>
              </w:rPr>
              <w:t>Resumen</w:t>
            </w:r>
            <w:r w:rsidR="008202C7">
              <w:rPr>
                <w:noProof/>
                <w:webHidden/>
              </w:rPr>
              <w:tab/>
            </w:r>
            <w:r w:rsidR="008202C7">
              <w:rPr>
                <w:noProof/>
                <w:webHidden/>
              </w:rPr>
              <w:fldChar w:fldCharType="begin"/>
            </w:r>
            <w:r w:rsidR="008202C7">
              <w:rPr>
                <w:noProof/>
                <w:webHidden/>
              </w:rPr>
              <w:instrText xml:space="preserve"> PAGEREF _Toc194505514 \h </w:instrText>
            </w:r>
            <w:r w:rsidR="008202C7">
              <w:rPr>
                <w:noProof/>
                <w:webHidden/>
              </w:rPr>
            </w:r>
            <w:r w:rsidR="008202C7">
              <w:rPr>
                <w:noProof/>
                <w:webHidden/>
              </w:rPr>
              <w:fldChar w:fldCharType="separate"/>
            </w:r>
            <w:r w:rsidR="008202C7">
              <w:rPr>
                <w:noProof/>
                <w:webHidden/>
              </w:rPr>
              <w:t>4</w:t>
            </w:r>
            <w:r w:rsidR="008202C7">
              <w:rPr>
                <w:noProof/>
                <w:webHidden/>
              </w:rPr>
              <w:fldChar w:fldCharType="end"/>
            </w:r>
          </w:hyperlink>
        </w:p>
        <w:p w14:paraId="354E2DB4" w14:textId="0AA38F2B" w:rsidR="008202C7" w:rsidRDefault="00E66E16">
          <w:pPr>
            <w:pStyle w:val="TDC1"/>
            <w:tabs>
              <w:tab w:val="right" w:leader="dot" w:pos="9016"/>
            </w:tabs>
            <w:rPr>
              <w:noProof/>
            </w:rPr>
          </w:pPr>
          <w:hyperlink w:anchor="_Toc194505515" w:history="1">
            <w:r w:rsidR="008202C7" w:rsidRPr="00D55015">
              <w:rPr>
                <w:rStyle w:val="Hipervnculo"/>
                <w:noProof/>
              </w:rPr>
              <w:t>Problema</w:t>
            </w:r>
            <w:r w:rsidR="008202C7">
              <w:rPr>
                <w:noProof/>
                <w:webHidden/>
              </w:rPr>
              <w:tab/>
            </w:r>
            <w:r w:rsidR="008202C7">
              <w:rPr>
                <w:noProof/>
                <w:webHidden/>
              </w:rPr>
              <w:fldChar w:fldCharType="begin"/>
            </w:r>
            <w:r w:rsidR="008202C7">
              <w:rPr>
                <w:noProof/>
                <w:webHidden/>
              </w:rPr>
              <w:instrText xml:space="preserve"> PAGEREF _Toc194505515 \h </w:instrText>
            </w:r>
            <w:r w:rsidR="008202C7">
              <w:rPr>
                <w:noProof/>
                <w:webHidden/>
              </w:rPr>
            </w:r>
            <w:r w:rsidR="008202C7">
              <w:rPr>
                <w:noProof/>
                <w:webHidden/>
              </w:rPr>
              <w:fldChar w:fldCharType="separate"/>
            </w:r>
            <w:r w:rsidR="008202C7">
              <w:rPr>
                <w:noProof/>
                <w:webHidden/>
              </w:rPr>
              <w:t>5</w:t>
            </w:r>
            <w:r w:rsidR="008202C7">
              <w:rPr>
                <w:noProof/>
                <w:webHidden/>
              </w:rPr>
              <w:fldChar w:fldCharType="end"/>
            </w:r>
          </w:hyperlink>
        </w:p>
        <w:p w14:paraId="133C18FA" w14:textId="6C6C1E8B" w:rsidR="008202C7" w:rsidRDefault="00E66E16">
          <w:pPr>
            <w:pStyle w:val="TDC1"/>
            <w:tabs>
              <w:tab w:val="right" w:leader="dot" w:pos="9016"/>
            </w:tabs>
            <w:rPr>
              <w:noProof/>
            </w:rPr>
          </w:pPr>
          <w:hyperlink w:anchor="_Toc194505516" w:history="1">
            <w:r w:rsidR="008202C7" w:rsidRPr="00D55015">
              <w:rPr>
                <w:rStyle w:val="Hipervnculo"/>
                <w:noProof/>
              </w:rPr>
              <w:t>Metodología Agil SCRUM</w:t>
            </w:r>
            <w:r w:rsidR="008202C7">
              <w:rPr>
                <w:noProof/>
                <w:webHidden/>
              </w:rPr>
              <w:tab/>
            </w:r>
            <w:r w:rsidR="008202C7">
              <w:rPr>
                <w:noProof/>
                <w:webHidden/>
              </w:rPr>
              <w:fldChar w:fldCharType="begin"/>
            </w:r>
            <w:r w:rsidR="008202C7">
              <w:rPr>
                <w:noProof/>
                <w:webHidden/>
              </w:rPr>
              <w:instrText xml:space="preserve"> PAGEREF _Toc194505516 \h </w:instrText>
            </w:r>
            <w:r w:rsidR="008202C7">
              <w:rPr>
                <w:noProof/>
                <w:webHidden/>
              </w:rPr>
            </w:r>
            <w:r w:rsidR="008202C7">
              <w:rPr>
                <w:noProof/>
                <w:webHidden/>
              </w:rPr>
              <w:fldChar w:fldCharType="separate"/>
            </w:r>
            <w:r w:rsidR="008202C7">
              <w:rPr>
                <w:noProof/>
                <w:webHidden/>
              </w:rPr>
              <w:t>6</w:t>
            </w:r>
            <w:r w:rsidR="008202C7">
              <w:rPr>
                <w:noProof/>
                <w:webHidden/>
              </w:rPr>
              <w:fldChar w:fldCharType="end"/>
            </w:r>
          </w:hyperlink>
        </w:p>
        <w:p w14:paraId="0396E659" w14:textId="210E03D3" w:rsidR="008202C7" w:rsidRDefault="00E66E16">
          <w:pPr>
            <w:pStyle w:val="TDC2"/>
            <w:tabs>
              <w:tab w:val="right" w:leader="dot" w:pos="9016"/>
            </w:tabs>
            <w:rPr>
              <w:noProof/>
            </w:rPr>
          </w:pPr>
          <w:hyperlink w:anchor="_Toc194505517" w:history="1">
            <w:r w:rsidR="008202C7" w:rsidRPr="00D55015">
              <w:rPr>
                <w:rStyle w:val="Hipervnculo"/>
                <w:noProof/>
              </w:rPr>
              <w:t>Elementos Claves</w:t>
            </w:r>
            <w:r w:rsidR="008202C7">
              <w:rPr>
                <w:noProof/>
                <w:webHidden/>
              </w:rPr>
              <w:tab/>
            </w:r>
            <w:r w:rsidR="008202C7">
              <w:rPr>
                <w:noProof/>
                <w:webHidden/>
              </w:rPr>
              <w:fldChar w:fldCharType="begin"/>
            </w:r>
            <w:r w:rsidR="008202C7">
              <w:rPr>
                <w:noProof/>
                <w:webHidden/>
              </w:rPr>
              <w:instrText xml:space="preserve"> PAGEREF _Toc194505517 \h </w:instrText>
            </w:r>
            <w:r w:rsidR="008202C7">
              <w:rPr>
                <w:noProof/>
                <w:webHidden/>
              </w:rPr>
            </w:r>
            <w:r w:rsidR="008202C7">
              <w:rPr>
                <w:noProof/>
                <w:webHidden/>
              </w:rPr>
              <w:fldChar w:fldCharType="separate"/>
            </w:r>
            <w:r w:rsidR="008202C7">
              <w:rPr>
                <w:noProof/>
                <w:webHidden/>
              </w:rPr>
              <w:t>6</w:t>
            </w:r>
            <w:r w:rsidR="008202C7">
              <w:rPr>
                <w:noProof/>
                <w:webHidden/>
              </w:rPr>
              <w:fldChar w:fldCharType="end"/>
            </w:r>
          </w:hyperlink>
        </w:p>
        <w:p w14:paraId="4F0F884C" w14:textId="32E6E106" w:rsidR="008202C7" w:rsidRDefault="00E66E16">
          <w:pPr>
            <w:pStyle w:val="TDC1"/>
            <w:tabs>
              <w:tab w:val="right" w:leader="dot" w:pos="9016"/>
            </w:tabs>
            <w:rPr>
              <w:noProof/>
            </w:rPr>
          </w:pPr>
          <w:hyperlink w:anchor="_Toc194505518" w:history="1">
            <w:r w:rsidR="008202C7" w:rsidRPr="00D55015">
              <w:rPr>
                <w:rStyle w:val="Hipervnculo"/>
                <w:noProof/>
              </w:rPr>
              <w:t>Menú: Catálogo de Electrodomésticos</w:t>
            </w:r>
            <w:r w:rsidR="008202C7">
              <w:rPr>
                <w:noProof/>
                <w:webHidden/>
              </w:rPr>
              <w:tab/>
            </w:r>
            <w:r w:rsidR="008202C7">
              <w:rPr>
                <w:noProof/>
                <w:webHidden/>
              </w:rPr>
              <w:fldChar w:fldCharType="begin"/>
            </w:r>
            <w:r w:rsidR="008202C7">
              <w:rPr>
                <w:noProof/>
                <w:webHidden/>
              </w:rPr>
              <w:instrText xml:space="preserve"> PAGEREF _Toc194505518 \h </w:instrText>
            </w:r>
            <w:r w:rsidR="008202C7">
              <w:rPr>
                <w:noProof/>
                <w:webHidden/>
              </w:rPr>
            </w:r>
            <w:r w:rsidR="008202C7">
              <w:rPr>
                <w:noProof/>
                <w:webHidden/>
              </w:rPr>
              <w:fldChar w:fldCharType="separate"/>
            </w:r>
            <w:r w:rsidR="008202C7">
              <w:rPr>
                <w:noProof/>
                <w:webHidden/>
              </w:rPr>
              <w:t>8</w:t>
            </w:r>
            <w:r w:rsidR="008202C7">
              <w:rPr>
                <w:noProof/>
                <w:webHidden/>
              </w:rPr>
              <w:fldChar w:fldCharType="end"/>
            </w:r>
          </w:hyperlink>
        </w:p>
        <w:p w14:paraId="21ECACA5" w14:textId="1091F51B" w:rsidR="008202C7" w:rsidRDefault="00E66E16">
          <w:pPr>
            <w:pStyle w:val="TDC1"/>
            <w:tabs>
              <w:tab w:val="right" w:leader="dot" w:pos="9016"/>
            </w:tabs>
            <w:rPr>
              <w:noProof/>
            </w:rPr>
          </w:pPr>
          <w:hyperlink w:anchor="_Toc194505519" w:history="1">
            <w:r w:rsidR="008202C7" w:rsidRPr="00D55015">
              <w:rPr>
                <w:rStyle w:val="Hipervnculo"/>
                <w:noProof/>
              </w:rPr>
              <w:t>Descripción de Roles</w:t>
            </w:r>
            <w:r w:rsidR="008202C7">
              <w:rPr>
                <w:noProof/>
                <w:webHidden/>
              </w:rPr>
              <w:tab/>
            </w:r>
            <w:r w:rsidR="008202C7">
              <w:rPr>
                <w:noProof/>
                <w:webHidden/>
              </w:rPr>
              <w:fldChar w:fldCharType="begin"/>
            </w:r>
            <w:r w:rsidR="008202C7">
              <w:rPr>
                <w:noProof/>
                <w:webHidden/>
              </w:rPr>
              <w:instrText xml:space="preserve"> PAGEREF _Toc194505519 \h </w:instrText>
            </w:r>
            <w:r w:rsidR="008202C7">
              <w:rPr>
                <w:noProof/>
                <w:webHidden/>
              </w:rPr>
            </w:r>
            <w:r w:rsidR="008202C7">
              <w:rPr>
                <w:noProof/>
                <w:webHidden/>
              </w:rPr>
              <w:fldChar w:fldCharType="separate"/>
            </w:r>
            <w:r w:rsidR="008202C7">
              <w:rPr>
                <w:noProof/>
                <w:webHidden/>
              </w:rPr>
              <w:t>13</w:t>
            </w:r>
            <w:r w:rsidR="008202C7">
              <w:rPr>
                <w:noProof/>
                <w:webHidden/>
              </w:rPr>
              <w:fldChar w:fldCharType="end"/>
            </w:r>
          </w:hyperlink>
        </w:p>
        <w:p w14:paraId="0FA7F20A" w14:textId="51D16844" w:rsidR="008202C7" w:rsidRDefault="00E66E16">
          <w:pPr>
            <w:pStyle w:val="TDC2"/>
            <w:tabs>
              <w:tab w:val="right" w:leader="dot" w:pos="9016"/>
            </w:tabs>
            <w:rPr>
              <w:noProof/>
            </w:rPr>
          </w:pPr>
          <w:hyperlink w:anchor="_Toc194505520" w:history="1">
            <w:r w:rsidR="008202C7" w:rsidRPr="00D55015">
              <w:rPr>
                <w:rStyle w:val="Hipervnculo"/>
                <w:noProof/>
              </w:rPr>
              <w:t>Product Owner:</w:t>
            </w:r>
            <w:r w:rsidR="008202C7">
              <w:rPr>
                <w:noProof/>
                <w:webHidden/>
              </w:rPr>
              <w:tab/>
            </w:r>
            <w:r w:rsidR="008202C7">
              <w:rPr>
                <w:noProof/>
                <w:webHidden/>
              </w:rPr>
              <w:fldChar w:fldCharType="begin"/>
            </w:r>
            <w:r w:rsidR="008202C7">
              <w:rPr>
                <w:noProof/>
                <w:webHidden/>
              </w:rPr>
              <w:instrText xml:space="preserve"> PAGEREF _Toc194505520 \h </w:instrText>
            </w:r>
            <w:r w:rsidR="008202C7">
              <w:rPr>
                <w:noProof/>
                <w:webHidden/>
              </w:rPr>
            </w:r>
            <w:r w:rsidR="008202C7">
              <w:rPr>
                <w:noProof/>
                <w:webHidden/>
              </w:rPr>
              <w:fldChar w:fldCharType="separate"/>
            </w:r>
            <w:r w:rsidR="008202C7">
              <w:rPr>
                <w:noProof/>
                <w:webHidden/>
              </w:rPr>
              <w:t>13</w:t>
            </w:r>
            <w:r w:rsidR="008202C7">
              <w:rPr>
                <w:noProof/>
                <w:webHidden/>
              </w:rPr>
              <w:fldChar w:fldCharType="end"/>
            </w:r>
          </w:hyperlink>
        </w:p>
        <w:p w14:paraId="38FD10AC" w14:textId="0F6770F0" w:rsidR="008202C7" w:rsidRDefault="00E66E16">
          <w:pPr>
            <w:pStyle w:val="TDC2"/>
            <w:tabs>
              <w:tab w:val="right" w:leader="dot" w:pos="9016"/>
            </w:tabs>
            <w:rPr>
              <w:noProof/>
            </w:rPr>
          </w:pPr>
          <w:hyperlink w:anchor="_Toc194505521" w:history="1">
            <w:r w:rsidR="008202C7" w:rsidRPr="00D55015">
              <w:rPr>
                <w:rStyle w:val="Hipervnculo"/>
                <w:noProof/>
              </w:rPr>
              <w:t>SCRUM Máster:</w:t>
            </w:r>
            <w:r w:rsidR="008202C7">
              <w:rPr>
                <w:noProof/>
                <w:webHidden/>
              </w:rPr>
              <w:tab/>
            </w:r>
            <w:r w:rsidR="008202C7">
              <w:rPr>
                <w:noProof/>
                <w:webHidden/>
              </w:rPr>
              <w:fldChar w:fldCharType="begin"/>
            </w:r>
            <w:r w:rsidR="008202C7">
              <w:rPr>
                <w:noProof/>
                <w:webHidden/>
              </w:rPr>
              <w:instrText xml:space="preserve"> PAGEREF _Toc194505521 \h </w:instrText>
            </w:r>
            <w:r w:rsidR="008202C7">
              <w:rPr>
                <w:noProof/>
                <w:webHidden/>
              </w:rPr>
            </w:r>
            <w:r w:rsidR="008202C7">
              <w:rPr>
                <w:noProof/>
                <w:webHidden/>
              </w:rPr>
              <w:fldChar w:fldCharType="separate"/>
            </w:r>
            <w:r w:rsidR="008202C7">
              <w:rPr>
                <w:noProof/>
                <w:webHidden/>
              </w:rPr>
              <w:t>13</w:t>
            </w:r>
            <w:r w:rsidR="008202C7">
              <w:rPr>
                <w:noProof/>
                <w:webHidden/>
              </w:rPr>
              <w:fldChar w:fldCharType="end"/>
            </w:r>
          </w:hyperlink>
        </w:p>
        <w:p w14:paraId="5F75624F" w14:textId="58ECB57F" w:rsidR="008202C7" w:rsidRDefault="00E66E16">
          <w:pPr>
            <w:pStyle w:val="TDC2"/>
            <w:tabs>
              <w:tab w:val="right" w:leader="dot" w:pos="9016"/>
            </w:tabs>
            <w:rPr>
              <w:noProof/>
            </w:rPr>
          </w:pPr>
          <w:hyperlink w:anchor="_Toc194505522" w:history="1">
            <w:r w:rsidR="008202C7" w:rsidRPr="00D55015">
              <w:rPr>
                <w:rStyle w:val="Hipervnculo"/>
                <w:noProof/>
              </w:rPr>
              <w:t>Equipo de Trabajo:</w:t>
            </w:r>
            <w:r w:rsidR="008202C7">
              <w:rPr>
                <w:noProof/>
                <w:webHidden/>
              </w:rPr>
              <w:tab/>
            </w:r>
            <w:r w:rsidR="008202C7">
              <w:rPr>
                <w:noProof/>
                <w:webHidden/>
              </w:rPr>
              <w:fldChar w:fldCharType="begin"/>
            </w:r>
            <w:r w:rsidR="008202C7">
              <w:rPr>
                <w:noProof/>
                <w:webHidden/>
              </w:rPr>
              <w:instrText xml:space="preserve"> PAGEREF _Toc194505522 \h </w:instrText>
            </w:r>
            <w:r w:rsidR="008202C7">
              <w:rPr>
                <w:noProof/>
                <w:webHidden/>
              </w:rPr>
            </w:r>
            <w:r w:rsidR="008202C7">
              <w:rPr>
                <w:noProof/>
                <w:webHidden/>
              </w:rPr>
              <w:fldChar w:fldCharType="separate"/>
            </w:r>
            <w:r w:rsidR="008202C7">
              <w:rPr>
                <w:noProof/>
                <w:webHidden/>
              </w:rPr>
              <w:t>13</w:t>
            </w:r>
            <w:r w:rsidR="008202C7">
              <w:rPr>
                <w:noProof/>
                <w:webHidden/>
              </w:rPr>
              <w:fldChar w:fldCharType="end"/>
            </w:r>
          </w:hyperlink>
        </w:p>
        <w:p w14:paraId="35496A02" w14:textId="40536574" w:rsidR="008202C7" w:rsidRDefault="00E66E16">
          <w:pPr>
            <w:pStyle w:val="TDC1"/>
            <w:tabs>
              <w:tab w:val="right" w:leader="dot" w:pos="9016"/>
            </w:tabs>
            <w:rPr>
              <w:noProof/>
            </w:rPr>
          </w:pPr>
          <w:hyperlink w:anchor="_Toc194505523" w:history="1">
            <w:r w:rsidR="008202C7" w:rsidRPr="00D55015">
              <w:rPr>
                <w:rStyle w:val="Hipervnculo"/>
                <w:b/>
                <w:bCs/>
                <w:noProof/>
              </w:rPr>
              <w:t>Solución del Problema</w:t>
            </w:r>
            <w:r w:rsidR="008202C7">
              <w:rPr>
                <w:noProof/>
                <w:webHidden/>
              </w:rPr>
              <w:tab/>
            </w:r>
            <w:r w:rsidR="008202C7">
              <w:rPr>
                <w:noProof/>
                <w:webHidden/>
              </w:rPr>
              <w:fldChar w:fldCharType="begin"/>
            </w:r>
            <w:r w:rsidR="008202C7">
              <w:rPr>
                <w:noProof/>
                <w:webHidden/>
              </w:rPr>
              <w:instrText xml:space="preserve"> PAGEREF _Toc194505523 \h </w:instrText>
            </w:r>
            <w:r w:rsidR="008202C7">
              <w:rPr>
                <w:noProof/>
                <w:webHidden/>
              </w:rPr>
            </w:r>
            <w:r w:rsidR="008202C7">
              <w:rPr>
                <w:noProof/>
                <w:webHidden/>
              </w:rPr>
              <w:fldChar w:fldCharType="separate"/>
            </w:r>
            <w:r w:rsidR="008202C7">
              <w:rPr>
                <w:noProof/>
                <w:webHidden/>
              </w:rPr>
              <w:t>14</w:t>
            </w:r>
            <w:r w:rsidR="008202C7">
              <w:rPr>
                <w:noProof/>
                <w:webHidden/>
              </w:rPr>
              <w:fldChar w:fldCharType="end"/>
            </w:r>
          </w:hyperlink>
        </w:p>
        <w:p w14:paraId="5C74AB7D" w14:textId="3752433D" w:rsidR="008202C7" w:rsidRDefault="00E66E16">
          <w:pPr>
            <w:pStyle w:val="TDC2"/>
            <w:tabs>
              <w:tab w:val="right" w:leader="dot" w:pos="9016"/>
            </w:tabs>
            <w:rPr>
              <w:noProof/>
            </w:rPr>
          </w:pPr>
          <w:hyperlink w:anchor="_Toc194505524" w:history="1">
            <w:r w:rsidR="008202C7" w:rsidRPr="00D55015">
              <w:rPr>
                <w:rStyle w:val="Hipervnculo"/>
                <w:noProof/>
              </w:rPr>
              <w:t>Backlog</w:t>
            </w:r>
            <w:r w:rsidR="008202C7">
              <w:rPr>
                <w:noProof/>
                <w:webHidden/>
              </w:rPr>
              <w:tab/>
            </w:r>
            <w:r w:rsidR="008202C7">
              <w:rPr>
                <w:noProof/>
                <w:webHidden/>
              </w:rPr>
              <w:fldChar w:fldCharType="begin"/>
            </w:r>
            <w:r w:rsidR="008202C7">
              <w:rPr>
                <w:noProof/>
                <w:webHidden/>
              </w:rPr>
              <w:instrText xml:space="preserve"> PAGEREF _Toc194505524 \h </w:instrText>
            </w:r>
            <w:r w:rsidR="008202C7">
              <w:rPr>
                <w:noProof/>
                <w:webHidden/>
              </w:rPr>
            </w:r>
            <w:r w:rsidR="008202C7">
              <w:rPr>
                <w:noProof/>
                <w:webHidden/>
              </w:rPr>
              <w:fldChar w:fldCharType="separate"/>
            </w:r>
            <w:r w:rsidR="008202C7">
              <w:rPr>
                <w:noProof/>
                <w:webHidden/>
              </w:rPr>
              <w:t>14</w:t>
            </w:r>
            <w:r w:rsidR="008202C7">
              <w:rPr>
                <w:noProof/>
                <w:webHidden/>
              </w:rPr>
              <w:fldChar w:fldCharType="end"/>
            </w:r>
          </w:hyperlink>
        </w:p>
        <w:p w14:paraId="02E3AF4F" w14:textId="39FD76C7" w:rsidR="008202C7" w:rsidRDefault="00E66E16">
          <w:pPr>
            <w:pStyle w:val="TDC2"/>
            <w:tabs>
              <w:tab w:val="right" w:leader="dot" w:pos="9016"/>
            </w:tabs>
            <w:rPr>
              <w:noProof/>
            </w:rPr>
          </w:pPr>
          <w:hyperlink w:anchor="_Toc194505525" w:history="1">
            <w:r w:rsidR="008202C7" w:rsidRPr="00D55015">
              <w:rPr>
                <w:rStyle w:val="Hipervnculo"/>
                <w:noProof/>
              </w:rPr>
              <w:t>Sprint</w:t>
            </w:r>
            <w:r w:rsidR="008202C7">
              <w:rPr>
                <w:noProof/>
                <w:webHidden/>
              </w:rPr>
              <w:tab/>
            </w:r>
            <w:r w:rsidR="008202C7">
              <w:rPr>
                <w:noProof/>
                <w:webHidden/>
              </w:rPr>
              <w:fldChar w:fldCharType="begin"/>
            </w:r>
            <w:r w:rsidR="008202C7">
              <w:rPr>
                <w:noProof/>
                <w:webHidden/>
              </w:rPr>
              <w:instrText xml:space="preserve"> PAGEREF _Toc194505525 \h </w:instrText>
            </w:r>
            <w:r w:rsidR="008202C7">
              <w:rPr>
                <w:noProof/>
                <w:webHidden/>
              </w:rPr>
            </w:r>
            <w:r w:rsidR="008202C7">
              <w:rPr>
                <w:noProof/>
                <w:webHidden/>
              </w:rPr>
              <w:fldChar w:fldCharType="separate"/>
            </w:r>
            <w:r w:rsidR="008202C7">
              <w:rPr>
                <w:noProof/>
                <w:webHidden/>
              </w:rPr>
              <w:t>14</w:t>
            </w:r>
            <w:r w:rsidR="008202C7">
              <w:rPr>
                <w:noProof/>
                <w:webHidden/>
              </w:rPr>
              <w:fldChar w:fldCharType="end"/>
            </w:r>
          </w:hyperlink>
        </w:p>
        <w:p w14:paraId="73C91574" w14:textId="4C0C7C3B" w:rsidR="008202C7" w:rsidRDefault="00E66E16">
          <w:pPr>
            <w:pStyle w:val="TDC1"/>
            <w:tabs>
              <w:tab w:val="right" w:leader="dot" w:pos="9016"/>
            </w:tabs>
            <w:rPr>
              <w:noProof/>
            </w:rPr>
          </w:pPr>
          <w:hyperlink w:anchor="_Toc194505526" w:history="1">
            <w:r w:rsidR="008202C7" w:rsidRPr="00D55015">
              <w:rPr>
                <w:rStyle w:val="Hipervnculo"/>
                <w:noProof/>
              </w:rPr>
              <w:t>Referencias</w:t>
            </w:r>
            <w:r w:rsidR="008202C7">
              <w:rPr>
                <w:noProof/>
                <w:webHidden/>
              </w:rPr>
              <w:tab/>
            </w:r>
            <w:r w:rsidR="008202C7">
              <w:rPr>
                <w:noProof/>
                <w:webHidden/>
              </w:rPr>
              <w:fldChar w:fldCharType="begin"/>
            </w:r>
            <w:r w:rsidR="008202C7">
              <w:rPr>
                <w:noProof/>
                <w:webHidden/>
              </w:rPr>
              <w:instrText xml:space="preserve"> PAGEREF _Toc194505526 \h </w:instrText>
            </w:r>
            <w:r w:rsidR="008202C7">
              <w:rPr>
                <w:noProof/>
                <w:webHidden/>
              </w:rPr>
            </w:r>
            <w:r w:rsidR="008202C7">
              <w:rPr>
                <w:noProof/>
                <w:webHidden/>
              </w:rPr>
              <w:fldChar w:fldCharType="separate"/>
            </w:r>
            <w:r w:rsidR="008202C7">
              <w:rPr>
                <w:noProof/>
                <w:webHidden/>
              </w:rPr>
              <w:t>15</w:t>
            </w:r>
            <w:r w:rsidR="008202C7">
              <w:rPr>
                <w:noProof/>
                <w:webHidden/>
              </w:rPr>
              <w:fldChar w:fldCharType="end"/>
            </w:r>
          </w:hyperlink>
        </w:p>
        <w:p w14:paraId="04490659" w14:textId="57FC42A0" w:rsidR="008202C7" w:rsidRDefault="00E66E16">
          <w:pPr>
            <w:pStyle w:val="TDC1"/>
            <w:tabs>
              <w:tab w:val="right" w:leader="dot" w:pos="9016"/>
            </w:tabs>
            <w:rPr>
              <w:noProof/>
            </w:rPr>
          </w:pPr>
          <w:hyperlink w:anchor="_Toc194505527" w:history="1">
            <w:r w:rsidR="008202C7" w:rsidRPr="00D55015">
              <w:rPr>
                <w:rStyle w:val="Hipervnculo"/>
                <w:noProof/>
                <w:lang w:bidi="es-ES"/>
              </w:rPr>
              <w:t>Ilustraciones</w:t>
            </w:r>
            <w:r w:rsidR="008202C7">
              <w:rPr>
                <w:noProof/>
                <w:webHidden/>
              </w:rPr>
              <w:tab/>
            </w:r>
            <w:r w:rsidR="008202C7">
              <w:rPr>
                <w:noProof/>
                <w:webHidden/>
              </w:rPr>
              <w:fldChar w:fldCharType="begin"/>
            </w:r>
            <w:r w:rsidR="008202C7">
              <w:rPr>
                <w:noProof/>
                <w:webHidden/>
              </w:rPr>
              <w:instrText xml:space="preserve"> PAGEREF _Toc194505527 \h </w:instrText>
            </w:r>
            <w:r w:rsidR="008202C7">
              <w:rPr>
                <w:noProof/>
                <w:webHidden/>
              </w:rPr>
            </w:r>
            <w:r w:rsidR="008202C7">
              <w:rPr>
                <w:noProof/>
                <w:webHidden/>
              </w:rPr>
              <w:fldChar w:fldCharType="separate"/>
            </w:r>
            <w:r w:rsidR="008202C7">
              <w:rPr>
                <w:noProof/>
                <w:webHidden/>
              </w:rPr>
              <w:t>16</w:t>
            </w:r>
            <w:r w:rsidR="008202C7">
              <w:rPr>
                <w:noProof/>
                <w:webHidden/>
              </w:rPr>
              <w:fldChar w:fldCharType="end"/>
            </w:r>
          </w:hyperlink>
        </w:p>
        <w:p w14:paraId="6EF9FE0A" w14:textId="77777777" w:rsidR="00B56F18" w:rsidRDefault="008202C7" w:rsidP="00B56F18">
          <w:pPr>
            <w:rPr>
              <w:b/>
              <w:bCs/>
            </w:rPr>
          </w:pPr>
          <w:r>
            <w:rPr>
              <w:b/>
              <w:bCs/>
            </w:rPr>
            <w:fldChar w:fldCharType="end"/>
          </w:r>
        </w:p>
        <w:p w14:paraId="2AC19C79" w14:textId="731E5D9B" w:rsidR="00AE7BCD" w:rsidRDefault="00E66E16" w:rsidP="00B56F18"/>
      </w:sdtContent>
    </w:sdt>
    <w:p w14:paraId="60CB282D" w14:textId="5F59433E" w:rsidR="00416C92" w:rsidRDefault="00416C92" w:rsidP="00CD7DAA">
      <w:pPr>
        <w:pStyle w:val="Ttulo1"/>
      </w:pPr>
      <w:bookmarkStart w:id="0" w:name="_Toc194505513"/>
      <w:r>
        <w:lastRenderedPageBreak/>
        <w:t>Introducción SCRUM</w:t>
      </w:r>
      <w:bookmarkEnd w:id="0"/>
    </w:p>
    <w:p w14:paraId="40615508" w14:textId="77777777" w:rsidR="00E32EE6" w:rsidRDefault="00E32EE6" w:rsidP="00416C92">
      <w:pPr>
        <w:pStyle w:val="Ttulo21"/>
      </w:pPr>
    </w:p>
    <w:p w14:paraId="15A7BC75" w14:textId="77777777" w:rsidR="00AE7BCD" w:rsidRDefault="00E26C3A" w:rsidP="00AE7BCD">
      <w:pPr>
        <w:pStyle w:val="Ttulo21"/>
        <w:jc w:val="left"/>
      </w:pPr>
      <w:r w:rsidRPr="00E26C3A">
        <w:t>E</w:t>
      </w:r>
      <w:r w:rsidR="0071234F">
        <w:t xml:space="preserve">sta presentación </w:t>
      </w:r>
      <w:r w:rsidRPr="00E26C3A">
        <w:t xml:space="preserve">tiene como propósito describir la aplicación de SCRUM en el desarrollo del producto solicitado por el profesor, siguiendo los principios y funciones fundamentales de esta metodología. A lo largo del </w:t>
      </w:r>
      <w:r w:rsidR="00344DDA">
        <w:t>trabajo</w:t>
      </w:r>
      <w:r w:rsidRPr="00E26C3A">
        <w:t>, se detallará el registro de tareas, la estructura del equipo, la programación de los sprints y la gestión del proyecto, con el fin de asegurar una ejecución or</w:t>
      </w:r>
      <w:r w:rsidR="00AE7BCD">
        <w:t>ganizada y efectiva del trabajo.</w:t>
      </w:r>
    </w:p>
    <w:p w14:paraId="3322AB30" w14:textId="77777777" w:rsidR="00AE7BCD" w:rsidRDefault="00AE7BCD" w:rsidP="00AE7BCD">
      <w:pPr>
        <w:pStyle w:val="Ttulo21"/>
        <w:jc w:val="left"/>
      </w:pPr>
    </w:p>
    <w:p w14:paraId="7B6BAF44" w14:textId="77777777" w:rsidR="00AE7BCD" w:rsidRDefault="00AE7BCD" w:rsidP="00AE7BCD">
      <w:pPr>
        <w:pStyle w:val="Ttulo21"/>
        <w:jc w:val="left"/>
      </w:pPr>
    </w:p>
    <w:p w14:paraId="2CEE79D0" w14:textId="77777777" w:rsidR="00AE7BCD" w:rsidRDefault="00AE7BCD" w:rsidP="00AE7BCD">
      <w:pPr>
        <w:pStyle w:val="Ttulo21"/>
        <w:jc w:val="left"/>
      </w:pPr>
    </w:p>
    <w:p w14:paraId="23095EDB" w14:textId="77777777" w:rsidR="00AE7BCD" w:rsidRDefault="00AE7BCD" w:rsidP="00AE7BCD">
      <w:pPr>
        <w:pStyle w:val="Ttulo21"/>
        <w:jc w:val="left"/>
      </w:pPr>
    </w:p>
    <w:p w14:paraId="570B9855" w14:textId="77777777" w:rsidR="00AE7BCD" w:rsidRDefault="00AE7BCD" w:rsidP="00AE7BCD">
      <w:pPr>
        <w:pStyle w:val="Ttulo21"/>
        <w:jc w:val="left"/>
      </w:pPr>
    </w:p>
    <w:p w14:paraId="05285A1C" w14:textId="77777777" w:rsidR="00AE7BCD" w:rsidRDefault="00AE7BCD" w:rsidP="00AE7BCD">
      <w:pPr>
        <w:pStyle w:val="Ttulo21"/>
        <w:jc w:val="left"/>
      </w:pPr>
    </w:p>
    <w:p w14:paraId="1209E13B" w14:textId="77777777" w:rsidR="00AE7BCD" w:rsidRDefault="00AE7BCD" w:rsidP="00AE7BCD">
      <w:pPr>
        <w:pStyle w:val="Ttulo21"/>
        <w:jc w:val="left"/>
      </w:pPr>
    </w:p>
    <w:p w14:paraId="51746F24" w14:textId="77777777" w:rsidR="00AE7BCD" w:rsidRDefault="00AE7BCD" w:rsidP="00AE7BCD">
      <w:pPr>
        <w:pStyle w:val="Ttulo21"/>
        <w:jc w:val="left"/>
      </w:pPr>
    </w:p>
    <w:p w14:paraId="1FE34ED2" w14:textId="77777777" w:rsidR="00AE7BCD" w:rsidRDefault="00AE7BCD" w:rsidP="00AE7BCD">
      <w:pPr>
        <w:pStyle w:val="Ttulo21"/>
        <w:jc w:val="left"/>
      </w:pPr>
    </w:p>
    <w:p w14:paraId="5E4D3C2F" w14:textId="77777777" w:rsidR="00AE7BCD" w:rsidRDefault="00AE7BCD" w:rsidP="00AE7BCD">
      <w:pPr>
        <w:pStyle w:val="Ttulo21"/>
        <w:jc w:val="left"/>
      </w:pPr>
    </w:p>
    <w:p w14:paraId="68D52529" w14:textId="77777777" w:rsidR="00AE7BCD" w:rsidRDefault="00AE7BCD" w:rsidP="00AE7BCD">
      <w:pPr>
        <w:pStyle w:val="Ttulo21"/>
        <w:jc w:val="left"/>
      </w:pPr>
    </w:p>
    <w:p w14:paraId="62B11A8E" w14:textId="77777777" w:rsidR="00AE7BCD" w:rsidRDefault="00AE7BCD" w:rsidP="00AE7BCD">
      <w:pPr>
        <w:pStyle w:val="Ttulo21"/>
        <w:jc w:val="left"/>
      </w:pPr>
    </w:p>
    <w:p w14:paraId="575E408C" w14:textId="77777777" w:rsidR="00AE7BCD" w:rsidRDefault="00AE7BCD" w:rsidP="00AE7BCD">
      <w:pPr>
        <w:pStyle w:val="Ttulo21"/>
        <w:jc w:val="left"/>
      </w:pPr>
    </w:p>
    <w:p w14:paraId="44A6E549" w14:textId="77777777" w:rsidR="00AE7BCD" w:rsidRDefault="00AE7BCD" w:rsidP="00AE7BCD">
      <w:pPr>
        <w:pStyle w:val="Ttulo21"/>
        <w:jc w:val="left"/>
      </w:pPr>
    </w:p>
    <w:p w14:paraId="40A591F3" w14:textId="691FABB4" w:rsidR="00AE7BCD" w:rsidRDefault="00AE7BCD" w:rsidP="00AE7BCD">
      <w:pPr>
        <w:pStyle w:val="Ttulo21"/>
        <w:jc w:val="left"/>
      </w:pPr>
    </w:p>
    <w:p w14:paraId="7F0AFDB1" w14:textId="68EE0BDD" w:rsidR="004924EC" w:rsidRDefault="004924EC" w:rsidP="00AE7BCD">
      <w:pPr>
        <w:pStyle w:val="Ttulo21"/>
        <w:jc w:val="left"/>
      </w:pPr>
    </w:p>
    <w:p w14:paraId="0F4A1493" w14:textId="77777777" w:rsidR="00B56F18" w:rsidRDefault="00B56F18" w:rsidP="00AE7BCD">
      <w:pPr>
        <w:pStyle w:val="Ttulo21"/>
        <w:jc w:val="left"/>
      </w:pPr>
    </w:p>
    <w:p w14:paraId="138E90A9" w14:textId="0BCB5BC1" w:rsidR="004D6B86" w:rsidRDefault="00345333" w:rsidP="003502FE">
      <w:pPr>
        <w:pStyle w:val="Ttulo1"/>
        <w:rPr>
          <w:lang w:bidi="es-ES"/>
        </w:rPr>
      </w:pPr>
      <w:bookmarkStart w:id="1" w:name="_Toc194505514"/>
      <w:r>
        <w:rPr>
          <w:lang w:bidi="es-ES"/>
        </w:rPr>
        <w:lastRenderedPageBreak/>
        <w:t>Resumen</w:t>
      </w:r>
      <w:bookmarkEnd w:id="1"/>
    </w:p>
    <w:p w14:paraId="138BBA35" w14:textId="4E2AEF95" w:rsidR="00017E91" w:rsidRDefault="00017E91" w:rsidP="00017E91">
      <w:pPr>
        <w:rPr>
          <w:lang w:bidi="es-ES"/>
        </w:rPr>
      </w:pPr>
    </w:p>
    <w:p w14:paraId="60360D08" w14:textId="7183A692" w:rsidR="00017E91" w:rsidRDefault="004924EC" w:rsidP="004924EC">
      <w:pPr>
        <w:jc w:val="both"/>
        <w:rPr>
          <w:lang w:bidi="es-ES"/>
        </w:rPr>
      </w:pPr>
      <w:r>
        <w:rPr>
          <w:lang w:bidi="es-ES"/>
        </w:rPr>
        <w:t>I</w:t>
      </w:r>
      <w:r w:rsidR="00017E91">
        <w:rPr>
          <w:lang w:bidi="es-ES"/>
        </w:rPr>
        <w:t>niciamos organizando</w:t>
      </w:r>
      <w:r w:rsidR="001F4DEC">
        <w:rPr>
          <w:lang w:bidi="es-ES"/>
        </w:rPr>
        <w:t xml:space="preserve"> nuestro equipo de trabajo para continuar con la elaboración del catálogo del producto asignado por </w:t>
      </w:r>
      <w:r w:rsidR="00017E91">
        <w:rPr>
          <w:lang w:bidi="es-ES"/>
        </w:rPr>
        <w:t>el</w:t>
      </w:r>
      <w:r>
        <w:rPr>
          <w:lang w:bidi="es-ES"/>
        </w:rPr>
        <w:t xml:space="preserve"> O</w:t>
      </w:r>
      <w:r w:rsidR="001F4DEC">
        <w:rPr>
          <w:lang w:bidi="es-ES"/>
        </w:rPr>
        <w:t>wner</w:t>
      </w:r>
      <w:r w:rsidR="002F0537">
        <w:rPr>
          <w:lang w:bidi="es-ES"/>
        </w:rPr>
        <w:t xml:space="preserve"> (Mario Alejandro Tabares)</w:t>
      </w:r>
      <w:r w:rsidR="001F4DEC">
        <w:rPr>
          <w:lang w:bidi="es-ES"/>
        </w:rPr>
        <w:t>,</w:t>
      </w:r>
      <w:r w:rsidR="00017E91">
        <w:rPr>
          <w:lang w:bidi="es-ES"/>
        </w:rPr>
        <w:t xml:space="preserve"> entonces p</w:t>
      </w:r>
      <w:r w:rsidR="001F4DEC">
        <w:rPr>
          <w:lang w:bidi="es-ES"/>
        </w:rPr>
        <w:t>rocedimos a socializar con el máster sobre có</w:t>
      </w:r>
      <w:r w:rsidR="00017E91">
        <w:rPr>
          <w:lang w:bidi="es-ES"/>
        </w:rPr>
        <w:t>mo</w:t>
      </w:r>
      <w:r w:rsidR="002F0537">
        <w:rPr>
          <w:lang w:bidi="es-ES"/>
        </w:rPr>
        <w:t xml:space="preserve"> realizaríamos la actividad y có</w:t>
      </w:r>
      <w:r w:rsidR="00017E91">
        <w:rPr>
          <w:lang w:bidi="es-ES"/>
        </w:rPr>
        <w:t xml:space="preserve">mo organizaríamos el </w:t>
      </w:r>
      <w:r>
        <w:rPr>
          <w:lang w:bidi="es-ES"/>
        </w:rPr>
        <w:t>catálogo</w:t>
      </w:r>
      <w:r w:rsidR="00017E91">
        <w:rPr>
          <w:lang w:bidi="es-ES"/>
        </w:rPr>
        <w:t xml:space="preserve"> de product</w:t>
      </w:r>
      <w:r w:rsidR="002F0537">
        <w:rPr>
          <w:lang w:bidi="es-ES"/>
        </w:rPr>
        <w:t xml:space="preserve">os electrodomésticos, </w:t>
      </w:r>
      <w:r w:rsidR="001F4DEC">
        <w:rPr>
          <w:lang w:bidi="es-ES"/>
        </w:rPr>
        <w:t>el cual nos</w:t>
      </w:r>
      <w:r w:rsidR="00017E91">
        <w:rPr>
          <w:lang w:bidi="es-ES"/>
        </w:rPr>
        <w:t xml:space="preserve"> </w:t>
      </w:r>
      <w:r>
        <w:rPr>
          <w:lang w:bidi="es-ES"/>
        </w:rPr>
        <w:t>asignó</w:t>
      </w:r>
      <w:r w:rsidR="001F4DEC">
        <w:rPr>
          <w:lang w:bidi="es-ES"/>
        </w:rPr>
        <w:t xml:space="preserve"> el O</w:t>
      </w:r>
      <w:r w:rsidR="002F0537">
        <w:rPr>
          <w:lang w:bidi="es-ES"/>
        </w:rPr>
        <w:t>wner</w:t>
      </w:r>
      <w:r w:rsidR="00131C29">
        <w:rPr>
          <w:lang w:bidi="es-ES"/>
        </w:rPr>
        <w:t>.</w:t>
      </w:r>
      <w:r w:rsidR="001F4DEC">
        <w:rPr>
          <w:lang w:bidi="es-ES"/>
        </w:rPr>
        <w:t xml:space="preserve"> </w:t>
      </w:r>
      <w:r w:rsidR="00131C29">
        <w:rPr>
          <w:lang w:bidi="es-ES"/>
        </w:rPr>
        <w:t>Cada miembro</w:t>
      </w:r>
      <w:r w:rsidR="008202C7">
        <w:rPr>
          <w:lang w:bidi="es-ES"/>
        </w:rPr>
        <w:t xml:space="preserve"> hizo su aporte empezando por </w:t>
      </w:r>
      <w:r w:rsidR="001F4DEC">
        <w:rPr>
          <w:lang w:bidi="es-ES"/>
        </w:rPr>
        <w:t>(</w:t>
      </w:r>
      <w:r w:rsidR="002F0537">
        <w:rPr>
          <w:lang w:bidi="es-ES"/>
        </w:rPr>
        <w:t>Valentina Montilva) quien organizó</w:t>
      </w:r>
      <w:r w:rsidR="008202C7">
        <w:rPr>
          <w:lang w:bidi="es-ES"/>
        </w:rPr>
        <w:t xml:space="preserve"> la mayor</w:t>
      </w:r>
      <w:r>
        <w:rPr>
          <w:lang w:bidi="es-ES"/>
        </w:rPr>
        <w:t xml:space="preserve"> </w:t>
      </w:r>
      <w:r w:rsidR="008202C7">
        <w:rPr>
          <w:lang w:bidi="es-ES"/>
        </w:rPr>
        <w:t xml:space="preserve">parte </w:t>
      </w:r>
      <w:r w:rsidR="001F4DEC">
        <w:rPr>
          <w:lang w:bidi="es-ES"/>
        </w:rPr>
        <w:t>del informe</w:t>
      </w:r>
      <w:r w:rsidR="008202C7">
        <w:rPr>
          <w:lang w:bidi="es-ES"/>
        </w:rPr>
        <w:t>,</w:t>
      </w:r>
      <w:r>
        <w:rPr>
          <w:lang w:bidi="es-ES"/>
        </w:rPr>
        <w:t xml:space="preserve"> </w:t>
      </w:r>
      <w:r w:rsidR="002F0537">
        <w:rPr>
          <w:lang w:bidi="es-ES"/>
        </w:rPr>
        <w:t>el máster (</w:t>
      </w:r>
      <w:r w:rsidR="008202C7">
        <w:rPr>
          <w:lang w:bidi="es-ES"/>
        </w:rPr>
        <w:t xml:space="preserve">Santiago </w:t>
      </w:r>
      <w:r>
        <w:rPr>
          <w:lang w:bidi="es-ES"/>
        </w:rPr>
        <w:t>Marín</w:t>
      </w:r>
      <w:r w:rsidR="001F4DEC">
        <w:rPr>
          <w:lang w:bidi="es-ES"/>
        </w:rPr>
        <w:t>)</w:t>
      </w:r>
      <w:r w:rsidR="002F0537">
        <w:rPr>
          <w:lang w:bidi="es-ES"/>
        </w:rPr>
        <w:t xml:space="preserve"> que digitó el catá</w:t>
      </w:r>
      <w:r w:rsidR="008202C7">
        <w:rPr>
          <w:lang w:bidi="es-ES"/>
        </w:rPr>
        <w:t xml:space="preserve">logo en la aplicación </w:t>
      </w:r>
      <w:r w:rsidR="002F0537">
        <w:rPr>
          <w:lang w:bidi="es-ES"/>
        </w:rPr>
        <w:t>Pseint, (</w:t>
      </w:r>
      <w:r w:rsidR="008202C7">
        <w:rPr>
          <w:lang w:bidi="es-ES"/>
        </w:rPr>
        <w:t xml:space="preserve">Jhoan </w:t>
      </w:r>
      <w:r>
        <w:rPr>
          <w:lang w:bidi="es-ES"/>
        </w:rPr>
        <w:t>Sebastián</w:t>
      </w:r>
      <w:r w:rsidR="008202C7">
        <w:rPr>
          <w:lang w:bidi="es-ES"/>
        </w:rPr>
        <w:t xml:space="preserve"> Henao</w:t>
      </w:r>
      <w:r w:rsidR="002F0537">
        <w:rPr>
          <w:lang w:bidi="es-ES"/>
        </w:rPr>
        <w:t>) que ayudó</w:t>
      </w:r>
      <w:r w:rsidR="008202C7">
        <w:rPr>
          <w:lang w:bidi="es-ES"/>
        </w:rPr>
        <w:t xml:space="preserve"> a Valentina organiza</w:t>
      </w:r>
      <w:r w:rsidR="001F4DEC">
        <w:rPr>
          <w:lang w:bidi="es-ES"/>
        </w:rPr>
        <w:t xml:space="preserve">ndo el Sprint y el Backlog y mi persona </w:t>
      </w:r>
      <w:r w:rsidR="008202C7">
        <w:rPr>
          <w:lang w:bidi="es-ES"/>
        </w:rPr>
        <w:t xml:space="preserve">(Diego Mauricio </w:t>
      </w:r>
      <w:r>
        <w:rPr>
          <w:lang w:bidi="es-ES"/>
        </w:rPr>
        <w:t>Echavarria</w:t>
      </w:r>
      <w:r w:rsidR="002F0537">
        <w:rPr>
          <w:lang w:bidi="es-ES"/>
        </w:rPr>
        <w:t>) con la redacción del resumen.</w:t>
      </w:r>
    </w:p>
    <w:p w14:paraId="6231E35B" w14:textId="26EB93E3" w:rsidR="004924EC" w:rsidRPr="00017E91" w:rsidRDefault="004924EC" w:rsidP="004924EC">
      <w:pPr>
        <w:jc w:val="both"/>
        <w:rPr>
          <w:lang w:bidi="es-ES"/>
        </w:rPr>
      </w:pPr>
      <w:r>
        <w:rPr>
          <w:lang w:bidi="es-ES"/>
        </w:rPr>
        <w:t>E</w:t>
      </w:r>
      <w:r w:rsidR="002F0537">
        <w:rPr>
          <w:lang w:bidi="es-ES"/>
        </w:rPr>
        <w:t>n el desarrollo del trabajo</w:t>
      </w:r>
      <w:r>
        <w:rPr>
          <w:lang w:bidi="es-ES"/>
        </w:rPr>
        <w:t xml:space="preserve">, tuvimos inconvenientes con el código </w:t>
      </w:r>
      <w:r w:rsidR="001F4DEC">
        <w:rPr>
          <w:lang w:bidi="es-ES"/>
        </w:rPr>
        <w:t>para realizar el catá</w:t>
      </w:r>
      <w:r>
        <w:rPr>
          <w:lang w:bidi="es-ES"/>
        </w:rPr>
        <w:t xml:space="preserve">logo en </w:t>
      </w:r>
      <w:r w:rsidR="001F4DEC">
        <w:rPr>
          <w:lang w:bidi="es-ES"/>
        </w:rPr>
        <w:t>Pseint, pero el má</w:t>
      </w:r>
      <w:r>
        <w:rPr>
          <w:lang w:bidi="es-ES"/>
        </w:rPr>
        <w:t>ster encargado del código pudo resolverlo mientras nosotros desarrollábamo</w:t>
      </w:r>
      <w:r w:rsidR="001F4DEC">
        <w:rPr>
          <w:lang w:bidi="es-ES"/>
        </w:rPr>
        <w:t>s el informe</w:t>
      </w:r>
      <w:r w:rsidR="002F0537">
        <w:rPr>
          <w:lang w:bidi="es-ES"/>
        </w:rPr>
        <w:t xml:space="preserve">. Para finalizar, este trabajo fue elaborado de manera </w:t>
      </w:r>
      <w:r w:rsidR="005719E8">
        <w:rPr>
          <w:lang w:bidi="es-ES"/>
        </w:rPr>
        <w:t>contributiva donde cada miembro aporto su conocimiento y tiempo para concluir con un trabajo bien organizado.</w:t>
      </w:r>
      <w:r w:rsidR="002F0537">
        <w:rPr>
          <w:lang w:bidi="es-ES"/>
        </w:rPr>
        <w:t xml:space="preserve"> </w:t>
      </w:r>
    </w:p>
    <w:p w14:paraId="2697AC67" w14:textId="4AFE5EC5" w:rsidR="004D6B86" w:rsidRDefault="004D6B86" w:rsidP="00AE7BCD">
      <w:pPr>
        <w:ind w:firstLine="0"/>
        <w:rPr>
          <w:rFonts w:asciiTheme="majorHAnsi" w:eastAsiaTheme="majorEastAsia" w:hAnsiTheme="majorHAnsi" w:cstheme="majorBidi"/>
        </w:rPr>
      </w:pPr>
    </w:p>
    <w:p w14:paraId="1B86967E" w14:textId="7AA15645" w:rsidR="00AE7BCD" w:rsidRDefault="00AE7BCD" w:rsidP="00AE7BCD">
      <w:pPr>
        <w:ind w:firstLine="0"/>
        <w:rPr>
          <w:rFonts w:asciiTheme="majorHAnsi" w:eastAsiaTheme="majorEastAsia" w:hAnsiTheme="majorHAnsi" w:cstheme="majorBidi"/>
        </w:rPr>
      </w:pPr>
    </w:p>
    <w:p w14:paraId="1A779ABE" w14:textId="3B4148F4" w:rsidR="00AE7BCD" w:rsidRDefault="00AE7BCD" w:rsidP="00AE7BCD">
      <w:pPr>
        <w:ind w:firstLine="0"/>
        <w:rPr>
          <w:rFonts w:asciiTheme="majorHAnsi" w:eastAsiaTheme="majorEastAsia" w:hAnsiTheme="majorHAnsi" w:cstheme="majorBidi"/>
        </w:rPr>
      </w:pPr>
    </w:p>
    <w:p w14:paraId="529882BE" w14:textId="3ED25DC2" w:rsidR="00AE7BCD" w:rsidRDefault="00AE7BCD" w:rsidP="00AE7BCD">
      <w:pPr>
        <w:ind w:firstLine="0"/>
        <w:rPr>
          <w:rFonts w:asciiTheme="majorHAnsi" w:eastAsiaTheme="majorEastAsia" w:hAnsiTheme="majorHAnsi" w:cstheme="majorBidi"/>
        </w:rPr>
      </w:pPr>
    </w:p>
    <w:p w14:paraId="2763AA27" w14:textId="7A0ABEEC" w:rsidR="00AE7BCD" w:rsidRDefault="00AE7BCD" w:rsidP="00AE7BCD">
      <w:pPr>
        <w:ind w:firstLine="0"/>
        <w:rPr>
          <w:rFonts w:asciiTheme="majorHAnsi" w:eastAsiaTheme="majorEastAsia" w:hAnsiTheme="majorHAnsi" w:cstheme="majorBidi"/>
        </w:rPr>
      </w:pPr>
    </w:p>
    <w:p w14:paraId="094B509C" w14:textId="563E3874" w:rsidR="00AE7BCD" w:rsidRDefault="00AE7BCD" w:rsidP="00AE7BCD">
      <w:pPr>
        <w:ind w:firstLine="0"/>
        <w:rPr>
          <w:rFonts w:asciiTheme="majorHAnsi" w:eastAsiaTheme="majorEastAsia" w:hAnsiTheme="majorHAnsi" w:cstheme="majorBidi"/>
        </w:rPr>
      </w:pPr>
    </w:p>
    <w:p w14:paraId="2C088F7C" w14:textId="28DB8FB2" w:rsidR="00AE7BCD" w:rsidRDefault="00AE7BCD" w:rsidP="00AE7BCD">
      <w:pPr>
        <w:ind w:firstLine="0"/>
        <w:rPr>
          <w:rFonts w:asciiTheme="majorHAnsi" w:eastAsiaTheme="majorEastAsia" w:hAnsiTheme="majorHAnsi" w:cstheme="majorBidi"/>
        </w:rPr>
      </w:pPr>
    </w:p>
    <w:p w14:paraId="2761789C" w14:textId="23DA880D" w:rsidR="004924EC" w:rsidRDefault="004924EC" w:rsidP="005719E8">
      <w:pPr>
        <w:pStyle w:val="Ttulo1"/>
        <w:jc w:val="left"/>
        <w:rPr>
          <w:b w:val="0"/>
          <w:bCs w:val="0"/>
        </w:rPr>
      </w:pPr>
      <w:bookmarkStart w:id="2" w:name="_Toc194505515"/>
    </w:p>
    <w:p w14:paraId="11A20F2D" w14:textId="77777777" w:rsidR="005719E8" w:rsidRPr="005719E8" w:rsidRDefault="005719E8" w:rsidP="005719E8"/>
    <w:p w14:paraId="0F266B88" w14:textId="49774C78" w:rsidR="003502FE" w:rsidRDefault="003502FE" w:rsidP="003502FE">
      <w:pPr>
        <w:pStyle w:val="Ttulo1"/>
        <w:rPr>
          <w:rFonts w:cstheme="majorHAnsi"/>
        </w:rPr>
      </w:pPr>
      <w:r w:rsidRPr="00D109B3">
        <w:rPr>
          <w:rFonts w:cstheme="majorHAnsi"/>
        </w:rPr>
        <w:lastRenderedPageBreak/>
        <w:t>Problema</w:t>
      </w:r>
      <w:bookmarkEnd w:id="2"/>
    </w:p>
    <w:p w14:paraId="00BD8272" w14:textId="77777777" w:rsidR="00E74ABF" w:rsidRPr="00E74ABF" w:rsidRDefault="00E74ABF" w:rsidP="00E74ABF"/>
    <w:p w14:paraId="75C209B5" w14:textId="799013D4" w:rsidR="007C2110" w:rsidRPr="00D109B3" w:rsidRDefault="00D109B3" w:rsidP="00D109B3">
      <w:pPr>
        <w:jc w:val="both"/>
        <w:rPr>
          <w:rFonts w:cstheme="minorHAnsi"/>
        </w:rPr>
      </w:pPr>
      <w:r w:rsidRPr="00D109B3">
        <w:rPr>
          <w:rFonts w:cstheme="minorHAnsi"/>
          <w:color w:val="000000"/>
          <w:shd w:val="clear" w:color="auto" w:fill="FFFFFF"/>
        </w:rPr>
        <w:t>En un comercio cada vez más reñido y tecnológicamente progresado, la exhibición de los productos a través de catálogos digitales y físicos se ha vuelto fundamental para afectar la decisión de compra de los consumidores. Sin embargo, muchas empresas enfrentan problemas al momento de crear un catálogo de electrodomésticos que sea visualmente atrayente, práctico, al día y que responda a las necesidades e intereses de sus clientes futuros.</w:t>
      </w:r>
    </w:p>
    <w:p w14:paraId="2199597B" w14:textId="1A1920FB" w:rsidR="007C2110" w:rsidRPr="00D109B3" w:rsidRDefault="007C2110" w:rsidP="00D109B3">
      <w:pPr>
        <w:jc w:val="both"/>
        <w:rPr>
          <w:rFonts w:cstheme="minorHAnsi"/>
        </w:rPr>
      </w:pPr>
    </w:p>
    <w:p w14:paraId="26EBE8A0" w14:textId="51C66736" w:rsidR="007C2110" w:rsidRPr="007C2110" w:rsidRDefault="007C2110" w:rsidP="007C2110"/>
    <w:p w14:paraId="72F0B3E9" w14:textId="0B1EFA51" w:rsidR="005719E8" w:rsidRDefault="005719E8" w:rsidP="005719E8">
      <w:bookmarkStart w:id="3" w:name="_GoBack"/>
      <w:bookmarkEnd w:id="3"/>
    </w:p>
    <w:p w14:paraId="3E75B5B7" w14:textId="77777777" w:rsidR="005719E8" w:rsidRPr="005719E8" w:rsidRDefault="005719E8" w:rsidP="005719E8"/>
    <w:p w14:paraId="1CA53305" w14:textId="033CA1B0" w:rsidR="003502FE" w:rsidRDefault="003502FE" w:rsidP="00AE7BCD">
      <w:pPr>
        <w:ind w:firstLine="0"/>
      </w:pPr>
    </w:p>
    <w:p w14:paraId="48139C40" w14:textId="25978A94" w:rsidR="003502FE" w:rsidRDefault="003502FE" w:rsidP="00AE7BCD">
      <w:pPr>
        <w:ind w:firstLine="0"/>
      </w:pPr>
    </w:p>
    <w:p w14:paraId="41AC0A6F" w14:textId="7BB4636A" w:rsidR="003502FE" w:rsidRDefault="003502FE" w:rsidP="00AE7BCD">
      <w:pPr>
        <w:ind w:firstLine="0"/>
      </w:pPr>
    </w:p>
    <w:p w14:paraId="5256D870" w14:textId="007A9D96" w:rsidR="003502FE" w:rsidRDefault="003502FE" w:rsidP="00AE7BCD">
      <w:pPr>
        <w:ind w:firstLine="0"/>
      </w:pPr>
    </w:p>
    <w:p w14:paraId="7AFC33AB" w14:textId="0BA975B4" w:rsidR="003502FE" w:rsidRDefault="003502FE" w:rsidP="00AE7BCD">
      <w:pPr>
        <w:ind w:firstLine="0"/>
      </w:pPr>
    </w:p>
    <w:p w14:paraId="7F151F67" w14:textId="45804018" w:rsidR="003502FE" w:rsidRDefault="003502FE" w:rsidP="00AE7BCD">
      <w:pPr>
        <w:ind w:firstLine="0"/>
      </w:pPr>
    </w:p>
    <w:p w14:paraId="6427A30C" w14:textId="798B9B2A" w:rsidR="003502FE" w:rsidRDefault="003502FE" w:rsidP="00AE7BCD">
      <w:pPr>
        <w:ind w:firstLine="0"/>
      </w:pPr>
    </w:p>
    <w:p w14:paraId="7BCC8E9E" w14:textId="76058109" w:rsidR="003502FE" w:rsidRDefault="003502FE" w:rsidP="00AE7BCD">
      <w:pPr>
        <w:ind w:firstLine="0"/>
      </w:pPr>
    </w:p>
    <w:p w14:paraId="4C343280" w14:textId="552B2AA7" w:rsidR="003502FE" w:rsidRDefault="003502FE" w:rsidP="00AE7BCD">
      <w:pPr>
        <w:ind w:firstLine="0"/>
      </w:pPr>
    </w:p>
    <w:p w14:paraId="74103024" w14:textId="69073B8B" w:rsidR="003502FE" w:rsidRDefault="003502FE" w:rsidP="00AE7BCD">
      <w:pPr>
        <w:ind w:firstLine="0"/>
      </w:pPr>
    </w:p>
    <w:p w14:paraId="558420AB" w14:textId="744692CA" w:rsidR="003502FE" w:rsidRDefault="003502FE" w:rsidP="00AE7BCD">
      <w:pPr>
        <w:ind w:firstLine="0"/>
      </w:pPr>
    </w:p>
    <w:p w14:paraId="527A4AA4" w14:textId="2632012E" w:rsidR="003502FE" w:rsidRDefault="003502FE" w:rsidP="00AE7BCD">
      <w:pPr>
        <w:ind w:firstLine="0"/>
      </w:pPr>
    </w:p>
    <w:p w14:paraId="676405D2" w14:textId="5FB8B27B" w:rsidR="003502FE" w:rsidRDefault="003502FE" w:rsidP="00AE7BCD">
      <w:pPr>
        <w:ind w:firstLine="0"/>
      </w:pPr>
    </w:p>
    <w:p w14:paraId="4BA3FA04" w14:textId="05267226" w:rsidR="003502FE" w:rsidRDefault="003502FE" w:rsidP="00AE7BCD">
      <w:pPr>
        <w:ind w:firstLine="0"/>
      </w:pPr>
    </w:p>
    <w:p w14:paraId="2EF5C59E" w14:textId="5DB22DD4" w:rsidR="003502FE" w:rsidRDefault="003502FE" w:rsidP="00AE7BCD">
      <w:pPr>
        <w:ind w:firstLine="0"/>
      </w:pPr>
    </w:p>
    <w:p w14:paraId="1794F336" w14:textId="0285F7CB" w:rsidR="003502FE" w:rsidRDefault="003502FE" w:rsidP="00AE7BCD">
      <w:pPr>
        <w:ind w:firstLine="0"/>
      </w:pPr>
    </w:p>
    <w:p w14:paraId="01C6B4D8" w14:textId="3E2F08D7" w:rsidR="003502FE" w:rsidRDefault="003502FE" w:rsidP="00AE7BCD">
      <w:pPr>
        <w:ind w:firstLine="0"/>
      </w:pPr>
    </w:p>
    <w:p w14:paraId="2D72F85F" w14:textId="77777777" w:rsidR="00B56F18" w:rsidRPr="00E7305D" w:rsidRDefault="00B56F18" w:rsidP="00AE7BCD">
      <w:pPr>
        <w:ind w:firstLine="0"/>
      </w:pPr>
    </w:p>
    <w:p w14:paraId="42EF6A32" w14:textId="367EFFB5" w:rsidR="004A0486" w:rsidRDefault="00B5714A" w:rsidP="00CD7DAA">
      <w:pPr>
        <w:pStyle w:val="Ttulo1"/>
      </w:pPr>
      <w:bookmarkStart w:id="4" w:name="_Toc194505516"/>
      <w:r>
        <w:t xml:space="preserve">Metodología </w:t>
      </w:r>
      <w:r w:rsidR="005719E8">
        <w:t>Ágil</w:t>
      </w:r>
      <w:r>
        <w:t xml:space="preserve"> SCRUM</w:t>
      </w:r>
      <w:bookmarkEnd w:id="4"/>
    </w:p>
    <w:p w14:paraId="43398F31" w14:textId="77777777" w:rsidR="002D61EF" w:rsidRPr="002D61EF" w:rsidRDefault="002D61EF" w:rsidP="002D61EF"/>
    <w:p w14:paraId="0896AED2" w14:textId="2C1F5400" w:rsidR="00B5714A" w:rsidRDefault="00F96591" w:rsidP="00D43344">
      <w:pPr>
        <w:jc w:val="both"/>
      </w:pPr>
      <w:r w:rsidRPr="00F96591">
        <w:t>La metodología ágil SCRUM es un marco de trabajo diseñado para la gestión y desarrollo de proyectos de manera flexible, iterativa e incremental. Se basa en la división del trabajo en ciclos cortos llamados sprints, en los que se realizan entregas parciales y funcionales del producto, permitiendo ajustes continuos según las necesidades del cliente.</w:t>
      </w:r>
    </w:p>
    <w:p w14:paraId="675A86B3" w14:textId="77777777" w:rsidR="002D61EF" w:rsidRDefault="002D61EF" w:rsidP="00B5714A"/>
    <w:p w14:paraId="17BD745A" w14:textId="4E9CDC3F" w:rsidR="00B5714A" w:rsidRPr="00D23A22" w:rsidRDefault="00B5714A" w:rsidP="00CD7DAA">
      <w:pPr>
        <w:pStyle w:val="Ttulo2"/>
      </w:pPr>
      <w:bookmarkStart w:id="5" w:name="_Toc194505517"/>
      <w:r w:rsidRPr="00D23A22">
        <w:t>Elementos Clave</w:t>
      </w:r>
      <w:r w:rsidR="006C2902" w:rsidRPr="00D23A22">
        <w:t>s</w:t>
      </w:r>
      <w:bookmarkEnd w:id="5"/>
    </w:p>
    <w:p w14:paraId="5A254DCD" w14:textId="77777777" w:rsidR="00B5714A" w:rsidRDefault="00B5714A" w:rsidP="00B5714A"/>
    <w:p w14:paraId="642698A6" w14:textId="72DDAE64" w:rsidR="00B5714A" w:rsidRPr="00CD7DAA" w:rsidRDefault="00B5714A" w:rsidP="00CD7DAA">
      <w:pPr>
        <w:rPr>
          <w:b/>
        </w:rPr>
      </w:pPr>
      <w:r w:rsidRPr="00CD7DAA">
        <w:rPr>
          <w:b/>
        </w:rPr>
        <w:t>- Roles:</w:t>
      </w:r>
    </w:p>
    <w:p w14:paraId="37BAF6B7" w14:textId="3DF2292C" w:rsidR="00B5714A" w:rsidRDefault="00B5714A" w:rsidP="00B5714A">
      <w:r w:rsidRPr="006C2902">
        <w:rPr>
          <w:b/>
          <w:bCs/>
        </w:rPr>
        <w:t xml:space="preserve">  - Product Owner</w:t>
      </w:r>
      <w:r>
        <w:t>:</w:t>
      </w:r>
      <w:r w:rsidR="006C2902">
        <w:t xml:space="preserve"> </w:t>
      </w:r>
      <w:r>
        <w:t xml:space="preserve">Define y prioriza las tareas.  </w:t>
      </w:r>
    </w:p>
    <w:p w14:paraId="1A979F3A" w14:textId="0C561844" w:rsidR="00B5714A" w:rsidRDefault="00B5714A" w:rsidP="00B5714A">
      <w:r w:rsidRPr="00E92410">
        <w:rPr>
          <w:b/>
          <w:bCs/>
        </w:rPr>
        <w:t xml:space="preserve">  - Scrum</w:t>
      </w:r>
      <w:r>
        <w:t xml:space="preserve"> Master: Facilita el proceso y elimina obstáculos.  </w:t>
      </w:r>
    </w:p>
    <w:p w14:paraId="45C43841" w14:textId="23F211CB" w:rsidR="00B5714A" w:rsidRDefault="00B5714A" w:rsidP="00B5714A">
      <w:r>
        <w:t xml:space="preserve">  </w:t>
      </w:r>
      <w:r w:rsidRPr="00E92410">
        <w:rPr>
          <w:b/>
          <w:bCs/>
        </w:rPr>
        <w:t xml:space="preserve">- Equipo de Desarrollo: </w:t>
      </w:r>
      <w:r w:rsidR="005719E8">
        <w:t>Auto gestionado</w:t>
      </w:r>
      <w:r>
        <w:t xml:space="preserve"> y responsable de la entrega.  </w:t>
      </w:r>
    </w:p>
    <w:p w14:paraId="13AEFAB2" w14:textId="77777777" w:rsidR="00B5714A" w:rsidRDefault="00B5714A" w:rsidP="00B5714A"/>
    <w:p w14:paraId="3AD4336A" w14:textId="492F4B3E" w:rsidR="00B5714A" w:rsidRPr="00E92410" w:rsidRDefault="00B5714A" w:rsidP="00B5714A">
      <w:pPr>
        <w:rPr>
          <w:b/>
          <w:bCs/>
        </w:rPr>
      </w:pPr>
      <w:r w:rsidRPr="00E92410">
        <w:rPr>
          <w:b/>
          <w:bCs/>
        </w:rPr>
        <w:t>- Ev</w:t>
      </w:r>
      <w:r w:rsidR="001928F0" w:rsidRPr="00E92410">
        <w:rPr>
          <w:b/>
          <w:bCs/>
        </w:rPr>
        <w:t>entos</w:t>
      </w:r>
      <w:r w:rsidRPr="00E92410">
        <w:rPr>
          <w:b/>
          <w:bCs/>
        </w:rPr>
        <w:t>:</w:t>
      </w:r>
    </w:p>
    <w:p w14:paraId="79C53E8C" w14:textId="40A439C0" w:rsidR="00B5714A" w:rsidRDefault="00B5714A" w:rsidP="00B5714A">
      <w:r w:rsidRPr="00621BEB">
        <w:rPr>
          <w:b/>
          <w:bCs/>
        </w:rPr>
        <w:t xml:space="preserve">  - Sprint:</w:t>
      </w:r>
      <w:r w:rsidR="00621BEB" w:rsidRPr="00621BEB">
        <w:rPr>
          <w:b/>
          <w:bCs/>
        </w:rPr>
        <w:t xml:space="preserve"> </w:t>
      </w:r>
      <w:r>
        <w:t xml:space="preserve">Ciclo de trabajo corto (2-4 semanas).  </w:t>
      </w:r>
    </w:p>
    <w:p w14:paraId="1EFD8748" w14:textId="53951A26" w:rsidR="00B5714A" w:rsidRDefault="00B5714A" w:rsidP="00B5714A">
      <w:r>
        <w:t xml:space="preserve">  </w:t>
      </w:r>
      <w:r w:rsidRPr="00621BEB">
        <w:rPr>
          <w:b/>
          <w:bCs/>
        </w:rPr>
        <w:t>- Daily Scrum</w:t>
      </w:r>
      <w:r w:rsidR="00E92410" w:rsidRPr="00621BEB">
        <w:rPr>
          <w:b/>
          <w:bCs/>
        </w:rPr>
        <w:t xml:space="preserve">: </w:t>
      </w:r>
      <w:r>
        <w:t xml:space="preserve">Reunión diaria para sincronizar el trabajo.  </w:t>
      </w:r>
    </w:p>
    <w:p w14:paraId="7F3BA9BF" w14:textId="4A789191" w:rsidR="00B5714A" w:rsidRDefault="00B5714A" w:rsidP="00B5714A">
      <w:r w:rsidRPr="00621BEB">
        <w:rPr>
          <w:b/>
          <w:bCs/>
        </w:rPr>
        <w:t xml:space="preserve">  - Sprint Review:</w:t>
      </w:r>
      <w:r w:rsidR="00E92410" w:rsidRPr="00621BEB">
        <w:rPr>
          <w:b/>
          <w:bCs/>
        </w:rPr>
        <w:t xml:space="preserve"> </w:t>
      </w:r>
      <w:r>
        <w:t xml:space="preserve">Presentación del progreso.  </w:t>
      </w:r>
    </w:p>
    <w:p w14:paraId="2EEC075D" w14:textId="04CA31DF" w:rsidR="00B5714A" w:rsidRDefault="00B5714A" w:rsidP="00B5714A">
      <w:r>
        <w:t xml:space="preserve">  </w:t>
      </w:r>
      <w:r w:rsidRPr="00621BEB">
        <w:rPr>
          <w:b/>
          <w:bCs/>
        </w:rPr>
        <w:t xml:space="preserve">- Sprint </w:t>
      </w:r>
      <w:r w:rsidR="00540C1C" w:rsidRPr="00621BEB">
        <w:rPr>
          <w:b/>
          <w:bCs/>
        </w:rPr>
        <w:t>Retrospectiva</w:t>
      </w:r>
      <w:r w:rsidRPr="00621BEB">
        <w:rPr>
          <w:b/>
          <w:bCs/>
        </w:rPr>
        <w:t>:</w:t>
      </w:r>
      <w:r w:rsidR="00E92410" w:rsidRPr="00621BEB">
        <w:rPr>
          <w:b/>
          <w:bCs/>
        </w:rPr>
        <w:t xml:space="preserve"> </w:t>
      </w:r>
      <w:r>
        <w:t xml:space="preserve">Reflexión para mejorar el proceso.  </w:t>
      </w:r>
    </w:p>
    <w:p w14:paraId="2FE341BE" w14:textId="77777777" w:rsidR="00B5714A" w:rsidRDefault="00B5714A" w:rsidP="00B5714A"/>
    <w:p w14:paraId="3C5DF063" w14:textId="0628C8AD" w:rsidR="00B5714A" w:rsidRPr="00621BEB" w:rsidRDefault="00B5714A" w:rsidP="00B5714A">
      <w:pPr>
        <w:rPr>
          <w:b/>
          <w:bCs/>
        </w:rPr>
      </w:pPr>
      <w:r w:rsidRPr="00621BEB">
        <w:rPr>
          <w:b/>
          <w:bCs/>
        </w:rPr>
        <w:t>- Artefactos:</w:t>
      </w:r>
    </w:p>
    <w:p w14:paraId="7ADBE20C" w14:textId="4F8C9E6A" w:rsidR="00B5714A" w:rsidRDefault="00B5714A" w:rsidP="00B5714A">
      <w:r w:rsidRPr="00621BEB">
        <w:rPr>
          <w:b/>
          <w:bCs/>
        </w:rPr>
        <w:lastRenderedPageBreak/>
        <w:t xml:space="preserve">  - Product Backlog:</w:t>
      </w:r>
      <w:r w:rsidR="00E92410" w:rsidRPr="00621BEB">
        <w:rPr>
          <w:b/>
          <w:bCs/>
        </w:rPr>
        <w:t xml:space="preserve"> </w:t>
      </w:r>
      <w:r>
        <w:t xml:space="preserve">Lista priorizada de tareas.  </w:t>
      </w:r>
    </w:p>
    <w:p w14:paraId="607BEFA0" w14:textId="60A633BB" w:rsidR="00B5714A" w:rsidRDefault="00B5714A" w:rsidP="00B5714A">
      <w:r w:rsidRPr="00621BEB">
        <w:rPr>
          <w:b/>
          <w:bCs/>
        </w:rPr>
        <w:t xml:space="preserve">  - </w:t>
      </w:r>
      <w:r w:rsidR="00E92410" w:rsidRPr="00621BEB">
        <w:rPr>
          <w:b/>
          <w:bCs/>
        </w:rPr>
        <w:t xml:space="preserve"> </w:t>
      </w:r>
      <w:r w:rsidRPr="00621BEB">
        <w:rPr>
          <w:b/>
          <w:bCs/>
        </w:rPr>
        <w:t>Sprint Backlog:</w:t>
      </w:r>
      <w:r w:rsidR="00E92410" w:rsidRPr="00621BEB">
        <w:rPr>
          <w:b/>
          <w:bCs/>
        </w:rPr>
        <w:t xml:space="preserve"> </w:t>
      </w:r>
      <w:r>
        <w:t xml:space="preserve">Selección de tareas para el Sprint.  </w:t>
      </w:r>
    </w:p>
    <w:p w14:paraId="0DA4C457" w14:textId="1142251F" w:rsidR="00B5714A" w:rsidRDefault="00B5714A" w:rsidP="00B5714A">
      <w:r>
        <w:t xml:space="preserve">  </w:t>
      </w:r>
      <w:r w:rsidRPr="00621BEB">
        <w:rPr>
          <w:b/>
          <w:bCs/>
        </w:rPr>
        <w:t>- Incremento:</w:t>
      </w:r>
      <w:r w:rsidR="001928F0">
        <w:t xml:space="preserve"> </w:t>
      </w:r>
      <w:r>
        <w:t xml:space="preserve">Resultado entregable del Sprint.  </w:t>
      </w:r>
    </w:p>
    <w:p w14:paraId="53FE6956" w14:textId="5C837772" w:rsidR="004D6B86" w:rsidRDefault="004D6B86">
      <w:pPr>
        <w:rPr>
          <w:b/>
          <w:bCs/>
        </w:rPr>
      </w:pPr>
    </w:p>
    <w:p w14:paraId="518D8763" w14:textId="7D011894" w:rsidR="002D61EF" w:rsidRDefault="00711080" w:rsidP="0032403B">
      <w:pPr>
        <w:jc w:val="both"/>
      </w:pPr>
      <w:r w:rsidRPr="00711080">
        <w:t>La metodología se apoya en reuniones periódicas, como las daily meetings, revisiones y retrospectivas, para evaluar el progreso y mejorar el flujo de trabajo. Su enfoque en la adaptabilidad y la colaboración permite optimizar tiempos, mejorar la calidad del producto y responder eficientemente a cambios en los requerimientos.</w:t>
      </w:r>
    </w:p>
    <w:p w14:paraId="236EA501" w14:textId="77777777" w:rsidR="00FE1382" w:rsidRDefault="00FE1382"/>
    <w:p w14:paraId="778FBFCE" w14:textId="77777777" w:rsidR="00FE1382" w:rsidRDefault="00FE1382"/>
    <w:p w14:paraId="7AE4AED0" w14:textId="77777777" w:rsidR="00FE1382" w:rsidRDefault="00FE1382"/>
    <w:p w14:paraId="2A52E821" w14:textId="77777777" w:rsidR="00FE1382" w:rsidRDefault="00FE1382"/>
    <w:p w14:paraId="1BF7AB45" w14:textId="77777777" w:rsidR="00FE1382" w:rsidRDefault="00FE1382"/>
    <w:p w14:paraId="433A5973" w14:textId="77777777" w:rsidR="00FE1382" w:rsidRDefault="00FE1382"/>
    <w:p w14:paraId="31448F18" w14:textId="77777777" w:rsidR="00FE1382" w:rsidRDefault="00FE1382"/>
    <w:p w14:paraId="5EC24CDE" w14:textId="77777777" w:rsidR="00FE1382" w:rsidRDefault="00FE1382"/>
    <w:p w14:paraId="65030545" w14:textId="77777777" w:rsidR="00FE1382" w:rsidRDefault="00FE1382"/>
    <w:p w14:paraId="2E6092AE" w14:textId="77777777" w:rsidR="00FE1382" w:rsidRDefault="00FE1382"/>
    <w:p w14:paraId="60B039E8" w14:textId="77777777" w:rsidR="00FE1382" w:rsidRDefault="00FE1382"/>
    <w:p w14:paraId="1851FD4A" w14:textId="77777777" w:rsidR="00FE1382" w:rsidRDefault="00FE1382"/>
    <w:p w14:paraId="607BA438" w14:textId="77777777" w:rsidR="00FE1382" w:rsidRDefault="00FE1382"/>
    <w:p w14:paraId="7F26FB3C" w14:textId="77777777" w:rsidR="00FE1382" w:rsidRDefault="00FE1382"/>
    <w:p w14:paraId="308EBAE5" w14:textId="0DDD7875" w:rsidR="00B03072" w:rsidRDefault="00B03072"/>
    <w:p w14:paraId="0462DABA" w14:textId="013D0E97" w:rsidR="00B314F2" w:rsidRDefault="00B314F2"/>
    <w:p w14:paraId="1E655B46" w14:textId="27A861FE" w:rsidR="00B314F2" w:rsidRDefault="00B314F2"/>
    <w:p w14:paraId="01C42398" w14:textId="4FC8A934" w:rsidR="00B314F2" w:rsidRDefault="00B314F2"/>
    <w:p w14:paraId="600FFD37" w14:textId="71BD9F67" w:rsidR="00B314F2" w:rsidRDefault="00B314F2"/>
    <w:p w14:paraId="60480BCB" w14:textId="77777777" w:rsidR="00B56F18" w:rsidRDefault="00B56F18"/>
    <w:p w14:paraId="45861345" w14:textId="293E5C01" w:rsidR="00FE1382" w:rsidRDefault="00E708E0" w:rsidP="00CD7DAA">
      <w:pPr>
        <w:pStyle w:val="Ttulo1"/>
      </w:pPr>
      <w:bookmarkStart w:id="6" w:name="_Toc194505518"/>
      <w:r w:rsidRPr="004C4586">
        <w:t>M</w:t>
      </w:r>
      <w:r w:rsidR="00E230EC" w:rsidRPr="004C4586">
        <w:t>enú: Catálogo de Electrodomésticos</w:t>
      </w:r>
      <w:bookmarkEnd w:id="6"/>
      <w:r w:rsidR="00E230EC" w:rsidRPr="004C4586">
        <w:t xml:space="preserve"> </w:t>
      </w:r>
    </w:p>
    <w:p w14:paraId="585C5AD1" w14:textId="557C654A" w:rsidR="00B56F18" w:rsidRDefault="00B56F18" w:rsidP="00B56F18"/>
    <w:p w14:paraId="1E0CC591" w14:textId="77777777" w:rsidR="00B56F18" w:rsidRDefault="00B56F18" w:rsidP="00B56F18">
      <w:r>
        <w:t>Proceso Tienda_Electrodomesticos_El_Punto_G</w:t>
      </w:r>
    </w:p>
    <w:p w14:paraId="6B041853" w14:textId="72B0978B" w:rsidR="00B56F18" w:rsidRDefault="00B56F18" w:rsidP="00B56F18">
      <w:r>
        <w:t xml:space="preserve">    Definir </w:t>
      </w:r>
      <w:r>
        <w:t>opción</w:t>
      </w:r>
      <w:r>
        <w:t>, producto, precio, cuotas, pago_cuota, total_pagar Como Real</w:t>
      </w:r>
    </w:p>
    <w:p w14:paraId="17262164" w14:textId="77777777" w:rsidR="00B56F18" w:rsidRDefault="00B56F18" w:rsidP="00B56F18">
      <w:r>
        <w:t xml:space="preserve">    Definir nombre_producto Como Cadena</w:t>
      </w:r>
    </w:p>
    <w:p w14:paraId="2CDBA8E9" w14:textId="0DF1AE26" w:rsidR="00B56F18" w:rsidRDefault="00B56F18" w:rsidP="00B56F18">
      <w:r>
        <w:t xml:space="preserve">    Definir continuar Como </w:t>
      </w:r>
      <w:r>
        <w:t>lógico</w:t>
      </w:r>
    </w:p>
    <w:p w14:paraId="01EBB33D" w14:textId="77777777" w:rsidR="00B56F18" w:rsidRDefault="00B56F18" w:rsidP="00B56F18">
      <w:r>
        <w:t xml:space="preserve">    </w:t>
      </w:r>
    </w:p>
    <w:p w14:paraId="4A47CE4D" w14:textId="77777777" w:rsidR="00B56F18" w:rsidRDefault="00B56F18" w:rsidP="00B56F18">
      <w:r>
        <w:t xml:space="preserve">    continuar &lt;- Verdadero</w:t>
      </w:r>
    </w:p>
    <w:p w14:paraId="3FC24115" w14:textId="77777777" w:rsidR="00B56F18" w:rsidRDefault="00B56F18" w:rsidP="00B56F18">
      <w:r>
        <w:t xml:space="preserve">    </w:t>
      </w:r>
    </w:p>
    <w:p w14:paraId="1A479CB2" w14:textId="77777777" w:rsidR="00B56F18" w:rsidRDefault="00B56F18" w:rsidP="00B56F18">
      <w:r>
        <w:t xml:space="preserve">    Repetir</w:t>
      </w:r>
    </w:p>
    <w:p w14:paraId="485318E1" w14:textId="77777777" w:rsidR="00B56F18" w:rsidRDefault="00B56F18" w:rsidP="00B56F18">
      <w:r>
        <w:t xml:space="preserve">        Escribir "\nMENU PRINCIPAL"</w:t>
      </w:r>
    </w:p>
    <w:p w14:paraId="36EE3CC4" w14:textId="77777777" w:rsidR="00B56F18" w:rsidRDefault="00B56F18" w:rsidP="00B56F18">
      <w:r>
        <w:t xml:space="preserve">        Escribir "1. Ver Catálogo de Electrodomésticos"</w:t>
      </w:r>
    </w:p>
    <w:p w14:paraId="6C9DFA8D" w14:textId="77777777" w:rsidR="00B56F18" w:rsidRDefault="00B56F18" w:rsidP="00B56F18">
      <w:r>
        <w:t xml:space="preserve">        Escribir "2. Comprar a Crédito"</w:t>
      </w:r>
    </w:p>
    <w:p w14:paraId="03A1DAC7" w14:textId="77777777" w:rsidR="00B56F18" w:rsidRDefault="00B56F18" w:rsidP="00B56F18">
      <w:r>
        <w:t xml:space="preserve">        Escribir "3. Ver Productos en Promoción"</w:t>
      </w:r>
    </w:p>
    <w:p w14:paraId="7352B8F7" w14:textId="77777777" w:rsidR="00B56F18" w:rsidRDefault="00B56F18" w:rsidP="00B56F18">
      <w:r>
        <w:t xml:space="preserve">        Escribir "4. Pasarela de Pagos"</w:t>
      </w:r>
    </w:p>
    <w:p w14:paraId="478ED02B" w14:textId="77777777" w:rsidR="00B56F18" w:rsidRDefault="00B56F18" w:rsidP="00B56F18">
      <w:r>
        <w:t xml:space="preserve">        Escribir "5. Salir"</w:t>
      </w:r>
    </w:p>
    <w:p w14:paraId="4CD4E5F3" w14:textId="77777777" w:rsidR="00B56F18" w:rsidRDefault="00B56F18" w:rsidP="00B56F18">
      <w:r>
        <w:t xml:space="preserve">        Escribir "Seleccione una opción: "</w:t>
      </w:r>
    </w:p>
    <w:p w14:paraId="1E867D70" w14:textId="5C374E59" w:rsidR="00B56F18" w:rsidRDefault="00B56F18" w:rsidP="00B56F18">
      <w:r>
        <w:t xml:space="preserve">        Leer </w:t>
      </w:r>
      <w:r>
        <w:t>opción</w:t>
      </w:r>
    </w:p>
    <w:p w14:paraId="2886E338" w14:textId="77777777" w:rsidR="00B56F18" w:rsidRDefault="00B56F18" w:rsidP="00B56F18">
      <w:r>
        <w:t xml:space="preserve">        </w:t>
      </w:r>
    </w:p>
    <w:p w14:paraId="59C7914A" w14:textId="0352BE10" w:rsidR="00B56F18" w:rsidRDefault="00B56F18" w:rsidP="00B56F18">
      <w:r>
        <w:t xml:space="preserve">        </w:t>
      </w:r>
      <w:r>
        <w:t>Según</w:t>
      </w:r>
      <w:r>
        <w:t xml:space="preserve"> </w:t>
      </w:r>
      <w:r>
        <w:t>opción</w:t>
      </w:r>
      <w:r>
        <w:t xml:space="preserve"> Hacer</w:t>
      </w:r>
    </w:p>
    <w:p w14:paraId="581DBBB1" w14:textId="77777777" w:rsidR="00B56F18" w:rsidRDefault="00B56F18" w:rsidP="00B56F18">
      <w:r>
        <w:t xml:space="preserve">            Caso 1:</w:t>
      </w:r>
    </w:p>
    <w:p w14:paraId="07B66027" w14:textId="77777777" w:rsidR="00B56F18" w:rsidRDefault="00B56F18" w:rsidP="00B56F18">
      <w:r>
        <w:t xml:space="preserve">                Escribir "\nCATÁLOGO DE ELECTRODOMÉSTICOS"</w:t>
      </w:r>
    </w:p>
    <w:p w14:paraId="7A936C64" w14:textId="2A1E296D" w:rsidR="00B56F18" w:rsidRDefault="00B56F18" w:rsidP="00B56F18">
      <w:r>
        <w:lastRenderedPageBreak/>
        <w:t xml:space="preserve">                Escribir "1. Nevecón Samsung French </w:t>
      </w:r>
      <w:r>
        <w:t>Door -</w:t>
      </w:r>
      <w:r>
        <w:t xml:space="preserve"> $2.350.000"</w:t>
      </w:r>
    </w:p>
    <w:p w14:paraId="04B22953" w14:textId="49F1BD57" w:rsidR="00B56F18" w:rsidRDefault="00B56F18" w:rsidP="00B56F18">
      <w:r>
        <w:t xml:space="preserve">                Escribir "2. Lavadora LG Secadora </w:t>
      </w:r>
      <w:r>
        <w:t>Automática</w:t>
      </w:r>
      <w:r>
        <w:t xml:space="preserve"> Carga Frontal 14kg Negro 120V - $2.500.000"</w:t>
      </w:r>
    </w:p>
    <w:p w14:paraId="41E80555" w14:textId="77777777" w:rsidR="00B56F18" w:rsidRDefault="00B56F18" w:rsidP="00B56F18">
      <w:r>
        <w:t xml:space="preserve">                Escribir "3. Televisor TCL 65 C655 4k-uhd Qled Smart Tv Google - $2.000.000"</w:t>
      </w:r>
    </w:p>
    <w:p w14:paraId="7D215FD9" w14:textId="32EF32A9" w:rsidR="00B56F18" w:rsidRDefault="00B56F18" w:rsidP="00B56F18">
      <w:r>
        <w:t xml:space="preserve">                Escribir "4. Microondas Whirlpool 20lt Silver - $500.000"</w:t>
      </w:r>
    </w:p>
    <w:p w14:paraId="0466FD19" w14:textId="77777777" w:rsidR="00B56F18" w:rsidRDefault="00B56F18" w:rsidP="00B56F18">
      <w:r>
        <w:t xml:space="preserve">                Escribir "5. Computador HP ALL IN ONE - $1.500.000"</w:t>
      </w:r>
    </w:p>
    <w:p w14:paraId="7E0865E5" w14:textId="5ADE7052" w:rsidR="00B56F18" w:rsidRDefault="00B56F18" w:rsidP="00B56F18">
      <w:r>
        <w:t xml:space="preserve">                Escribir "6. </w:t>
      </w:r>
      <w:r>
        <w:t>Portátil</w:t>
      </w:r>
      <w:r>
        <w:t xml:space="preserve"> ASUS vivobook go - $2.150.000"</w:t>
      </w:r>
    </w:p>
    <w:p w14:paraId="2339FCC7" w14:textId="2FEA07F3" w:rsidR="00B56F18" w:rsidRDefault="00B56F18" w:rsidP="00B56F18">
      <w:r>
        <w:t xml:space="preserve">                Escribir "7. </w:t>
      </w:r>
      <w:r>
        <w:t>Teléfono</w:t>
      </w:r>
      <w:r>
        <w:t xml:space="preserve"> </w:t>
      </w:r>
      <w:r>
        <w:t>móvil</w:t>
      </w:r>
      <w:r>
        <w:t xml:space="preserve"> Xiaomi 14 T Pro - $2.969.000"</w:t>
      </w:r>
    </w:p>
    <w:p w14:paraId="02A31811" w14:textId="77777777" w:rsidR="00B56F18" w:rsidRDefault="00B56F18" w:rsidP="00B56F18">
      <w:r>
        <w:t xml:space="preserve">                Escribir "8. Horno Haceb Masala Mixto Negro - $922.000"</w:t>
      </w:r>
    </w:p>
    <w:p w14:paraId="45DEF960" w14:textId="77777777" w:rsidR="00B56F18" w:rsidRDefault="00B56F18" w:rsidP="00B56F18">
      <w:r>
        <w:t xml:space="preserve">                Escribir "9. Estufa A Gas 4 Puestos Challenger/ Vidrio Templado - $899.990"</w:t>
      </w:r>
    </w:p>
    <w:p w14:paraId="1611B05F" w14:textId="77777777" w:rsidR="00B56F18" w:rsidRDefault="00B56F18" w:rsidP="00B56F18">
      <w:r>
        <w:t xml:space="preserve">                Escribir "10. Congelador Horizontal 145 Litros Brutos Mabe - $999.990"</w:t>
      </w:r>
    </w:p>
    <w:p w14:paraId="3FA7E47C" w14:textId="77777777" w:rsidR="00B56F18" w:rsidRDefault="00B56F18" w:rsidP="00B56F18">
      <w:r>
        <w:t xml:space="preserve">                Escribir "11. CPU Prearmada con componentes Gamer - $7.899.990"</w:t>
      </w:r>
    </w:p>
    <w:p w14:paraId="26F536D3" w14:textId="77777777" w:rsidR="00B56F18" w:rsidRDefault="00B56F18" w:rsidP="00B56F18">
      <w:r>
        <w:t xml:space="preserve">                Escribir "Seleccione un producto para continuar con la compra: "</w:t>
      </w:r>
    </w:p>
    <w:p w14:paraId="284504F6" w14:textId="77777777" w:rsidR="00B56F18" w:rsidRDefault="00B56F18" w:rsidP="00B56F18">
      <w:r>
        <w:t xml:space="preserve">                Leer producto</w:t>
      </w:r>
    </w:p>
    <w:p w14:paraId="7ADC0FB4" w14:textId="65EF5F10" w:rsidR="00B56F18" w:rsidRDefault="00B56F18" w:rsidP="00B56F18">
      <w:r>
        <w:t xml:space="preserve">                </w:t>
      </w:r>
      <w:r>
        <w:t>Según</w:t>
      </w:r>
      <w:r>
        <w:t xml:space="preserve"> producto Hacer</w:t>
      </w:r>
    </w:p>
    <w:p w14:paraId="67537163" w14:textId="77777777" w:rsidR="00B56F18" w:rsidRDefault="00B56F18" w:rsidP="00B56F18">
      <w:r>
        <w:t xml:space="preserve">                    Caso 1: precio &lt;- 2350.000; nombre_producto &lt;- "Nevecón Samsung French Door"</w:t>
      </w:r>
    </w:p>
    <w:p w14:paraId="0731CCB1" w14:textId="591C9621" w:rsidR="00B56F18" w:rsidRDefault="00B56F18" w:rsidP="00B56F18">
      <w:r>
        <w:t xml:space="preserve">                    Caso 2: precio &lt;- 2500000; nombre_producto &lt;- "Lavadora LG Secadora </w:t>
      </w:r>
      <w:r>
        <w:t>Automática</w:t>
      </w:r>
      <w:r>
        <w:t xml:space="preserve"> Carga Frontal 14kg"</w:t>
      </w:r>
    </w:p>
    <w:p w14:paraId="1C866118" w14:textId="77777777" w:rsidR="00B56F18" w:rsidRDefault="00B56F18" w:rsidP="00B56F18">
      <w:r>
        <w:t xml:space="preserve">                    Caso 3: precio &lt;- 2000000; nombre_producto &lt;- "Televisor TCL 65 C655 4k-uhd Qled Smart Tv Google"</w:t>
      </w:r>
    </w:p>
    <w:p w14:paraId="6A47916F" w14:textId="77777777" w:rsidR="00B56F18" w:rsidRDefault="00B56F18" w:rsidP="00B56F18">
      <w:r>
        <w:t xml:space="preserve">                    Caso 4: precio &lt;- 500000; nombre_producto &lt;- "Microondas Whirlpool 20lt Silver"</w:t>
      </w:r>
    </w:p>
    <w:p w14:paraId="56A3469C" w14:textId="77777777" w:rsidR="00B56F18" w:rsidRDefault="00B56F18" w:rsidP="00B56F18">
      <w:r>
        <w:lastRenderedPageBreak/>
        <w:t xml:space="preserve">                    Caso 5: precio &lt;- 1500000; nombre_producto &lt;- "Computador HP ALL IN ONE"</w:t>
      </w:r>
    </w:p>
    <w:p w14:paraId="50D8AF1B" w14:textId="77777777" w:rsidR="00B56F18" w:rsidRDefault="00B56F18" w:rsidP="00B56F18">
      <w:r>
        <w:t xml:space="preserve">                    Caso 6: precio &lt;- 2150000; nombre_producto &lt;- "Portátil ASUS Vivobook Go"</w:t>
      </w:r>
    </w:p>
    <w:p w14:paraId="23C26FE2" w14:textId="77777777" w:rsidR="00B56F18" w:rsidRDefault="00B56F18" w:rsidP="00B56F18">
      <w:r>
        <w:t xml:space="preserve">                    Caso 7: precio &lt;- 2969000; nombre_producto &lt;- "Teléfono móvil Xiaomi 14 T Pro"</w:t>
      </w:r>
    </w:p>
    <w:p w14:paraId="754AF91B" w14:textId="77777777" w:rsidR="00B56F18" w:rsidRDefault="00B56F18" w:rsidP="00B56F18">
      <w:r>
        <w:t xml:space="preserve">                    Caso 8: precio &lt;- 922000; nombre_producto &lt;- "Horno Haceb Masala Mixto Negro"</w:t>
      </w:r>
    </w:p>
    <w:p w14:paraId="58437000" w14:textId="77777777" w:rsidR="00B56F18" w:rsidRDefault="00B56F18" w:rsidP="00B56F18">
      <w:r>
        <w:t xml:space="preserve">                    Caso 9: precio &lt;- 899990; nombre_producto &lt;- "Estufa A Gas 4 Puestos Challenger"</w:t>
      </w:r>
    </w:p>
    <w:p w14:paraId="2E2C9F1F" w14:textId="77777777" w:rsidR="00B56F18" w:rsidRDefault="00B56F18" w:rsidP="00B56F18">
      <w:r>
        <w:t xml:space="preserve">                    Caso 10: precio &lt;- 999990; nombre_producto &lt;- "Congelador Horizontal 145 Litros Mabe"</w:t>
      </w:r>
    </w:p>
    <w:p w14:paraId="00E12A0E" w14:textId="77777777" w:rsidR="00B56F18" w:rsidRDefault="00B56F18" w:rsidP="00B56F18">
      <w:r>
        <w:t xml:space="preserve">                    Caso 11: precio &lt;- 7899990; nombre_producto &lt;- "CPU Prearmada con componentes Gamer"</w:t>
      </w:r>
    </w:p>
    <w:p w14:paraId="5916FAA1" w14:textId="77777777" w:rsidR="00B56F18" w:rsidRDefault="00B56F18" w:rsidP="00B56F18">
      <w:r>
        <w:t xml:space="preserve">                    De Otro Modo:</w:t>
      </w:r>
    </w:p>
    <w:p w14:paraId="6199DE62" w14:textId="77777777" w:rsidR="00B56F18" w:rsidRDefault="00B56F18" w:rsidP="00B56F18">
      <w:r>
        <w:t xml:space="preserve">                        Escribir "Producto no válido. Regresando al menú principal."</w:t>
      </w:r>
    </w:p>
    <w:p w14:paraId="66F5507B" w14:textId="77777777" w:rsidR="00B56F18" w:rsidRDefault="00B56F18" w:rsidP="00B56F18">
      <w:r>
        <w:t xml:space="preserve">                        continuar &lt;- Falso</w:t>
      </w:r>
    </w:p>
    <w:p w14:paraId="6C1D7AB0" w14:textId="77777777" w:rsidR="00B56F18" w:rsidRDefault="00B56F18" w:rsidP="00B56F18">
      <w:r>
        <w:t xml:space="preserve">                FinSegun</w:t>
      </w:r>
    </w:p>
    <w:p w14:paraId="41F8A361" w14:textId="77777777" w:rsidR="00B56F18" w:rsidRDefault="00B56F18" w:rsidP="00B56F18">
      <w:r>
        <w:t xml:space="preserve">                </w:t>
      </w:r>
    </w:p>
    <w:p w14:paraId="7AA09A60" w14:textId="77777777" w:rsidR="00B56F18" w:rsidRDefault="00B56F18" w:rsidP="00B56F18">
      <w:r>
        <w:t xml:space="preserve">                Si continuar Entonces</w:t>
      </w:r>
    </w:p>
    <w:p w14:paraId="7E4F426B" w14:textId="77777777" w:rsidR="00B56F18" w:rsidRDefault="00B56F18" w:rsidP="00B56F18">
      <w:r>
        <w:t xml:space="preserve">                    Escribir "\nHa seleccionado el producto: ", nombre_producto</w:t>
      </w:r>
    </w:p>
    <w:p w14:paraId="41B3F24A" w14:textId="77777777" w:rsidR="00B56F18" w:rsidRDefault="00B56F18" w:rsidP="00B56F18">
      <w:r>
        <w:t xml:space="preserve">                    Escribir "Precio: $", precio</w:t>
      </w:r>
    </w:p>
    <w:p w14:paraId="2F62DE9F" w14:textId="77777777" w:rsidR="00B56F18" w:rsidRDefault="00B56F18" w:rsidP="00B56F18">
      <w:r>
        <w:t xml:space="preserve">                    Escribir "\</w:t>
      </w:r>
      <w:proofErr w:type="gramStart"/>
      <w:r>
        <w:t>n¿</w:t>
      </w:r>
      <w:proofErr w:type="gramEnd"/>
      <w:r>
        <w:t>Desea comprar este producto a crédito o pagar directamente?"</w:t>
      </w:r>
    </w:p>
    <w:p w14:paraId="7F033627" w14:textId="77777777" w:rsidR="00B56F18" w:rsidRDefault="00B56F18" w:rsidP="00B56F18">
      <w:r>
        <w:t xml:space="preserve">                    Escribir "1. Comprar a Crédito"</w:t>
      </w:r>
    </w:p>
    <w:p w14:paraId="39415F71" w14:textId="77777777" w:rsidR="00B56F18" w:rsidRDefault="00B56F18" w:rsidP="00B56F18">
      <w:r>
        <w:lastRenderedPageBreak/>
        <w:t xml:space="preserve">                    Escribir "2. Pagar Directamente"</w:t>
      </w:r>
    </w:p>
    <w:p w14:paraId="1BF753D6" w14:textId="77777777" w:rsidR="00B56F18" w:rsidRDefault="00B56F18" w:rsidP="00B56F18">
      <w:r>
        <w:t xml:space="preserve">                    Escribir "3. Volver al menú principal"</w:t>
      </w:r>
    </w:p>
    <w:p w14:paraId="7A57EDCA" w14:textId="18577C88" w:rsidR="00B56F18" w:rsidRDefault="00B56F18" w:rsidP="00B56F18">
      <w:r>
        <w:t xml:space="preserve">                    Leer </w:t>
      </w:r>
      <w:r>
        <w:t>opción</w:t>
      </w:r>
    </w:p>
    <w:p w14:paraId="1A4A4F4D" w14:textId="2C205DBC" w:rsidR="00B56F18" w:rsidRDefault="00B56F18" w:rsidP="00B56F18">
      <w:r>
        <w:t xml:space="preserve">                    </w:t>
      </w:r>
      <w:r>
        <w:t>Según</w:t>
      </w:r>
      <w:r>
        <w:t xml:space="preserve"> </w:t>
      </w:r>
      <w:r>
        <w:t>opción</w:t>
      </w:r>
      <w:r>
        <w:t xml:space="preserve"> Hacer</w:t>
      </w:r>
    </w:p>
    <w:p w14:paraId="2FD10C9F" w14:textId="77777777" w:rsidR="00B56F18" w:rsidRDefault="00B56F18" w:rsidP="00B56F18">
      <w:r>
        <w:t xml:space="preserve">                        Caso 1: </w:t>
      </w:r>
    </w:p>
    <w:p w14:paraId="01DE0CD4" w14:textId="77777777" w:rsidR="00B56F18" w:rsidRDefault="00B56F18" w:rsidP="00B56F18">
      <w:r>
        <w:t xml:space="preserve">                            Escribir "Ingrese la cantidad de cuotas (3, 6, 9, 12, 24, 36, 48): "</w:t>
      </w:r>
    </w:p>
    <w:p w14:paraId="3E9EC50E" w14:textId="77777777" w:rsidR="00B56F18" w:rsidRDefault="00B56F18" w:rsidP="00B56F18">
      <w:r>
        <w:t xml:space="preserve">                            Leer cuotas</w:t>
      </w:r>
    </w:p>
    <w:p w14:paraId="6BFA9216" w14:textId="77777777" w:rsidR="00B56F18" w:rsidRDefault="00B56F18" w:rsidP="00B56F18">
      <w:r>
        <w:t xml:space="preserve">                            pago_cuota &lt;- precio / cuotas</w:t>
      </w:r>
    </w:p>
    <w:p w14:paraId="06C34B55" w14:textId="77777777" w:rsidR="00B56F18" w:rsidRDefault="00B56F18" w:rsidP="00B56F18">
      <w:r>
        <w:t xml:space="preserve">                            Escribir "Pago mensual: $", pago_cuota</w:t>
      </w:r>
    </w:p>
    <w:p w14:paraId="0D2DC0BE" w14:textId="77777777" w:rsidR="00B56F18" w:rsidRDefault="00B56F18" w:rsidP="00B56F18">
      <w:r>
        <w:t xml:space="preserve">                            continuar &lt;- Falso</w:t>
      </w:r>
    </w:p>
    <w:p w14:paraId="2F47E9BA" w14:textId="77777777" w:rsidR="00B56F18" w:rsidRDefault="00B56F18" w:rsidP="00B56F18">
      <w:r>
        <w:t xml:space="preserve">                        Caso 2:</w:t>
      </w:r>
    </w:p>
    <w:p w14:paraId="74DE60F4" w14:textId="3F43A124" w:rsidR="00B56F18" w:rsidRDefault="00B56F18" w:rsidP="00B56F18">
      <w:r>
        <w:t xml:space="preserve">                            Escribir "Pago procesado con éxito. </w:t>
      </w:r>
      <w:r>
        <w:t>¡Gracias por su compra!</w:t>
      </w:r>
      <w:r>
        <w:t>"</w:t>
      </w:r>
    </w:p>
    <w:p w14:paraId="123A6F6C" w14:textId="77777777" w:rsidR="00B56F18" w:rsidRDefault="00B56F18" w:rsidP="00B56F18">
      <w:r>
        <w:t xml:space="preserve">                            continuar &lt;- Falso</w:t>
      </w:r>
    </w:p>
    <w:p w14:paraId="66D14299" w14:textId="77777777" w:rsidR="00B56F18" w:rsidRDefault="00B56F18" w:rsidP="00B56F18">
      <w:r>
        <w:t xml:space="preserve">                        Caso 3:</w:t>
      </w:r>
    </w:p>
    <w:p w14:paraId="04F4C28D" w14:textId="77777777" w:rsidR="00B56F18" w:rsidRDefault="00B56F18" w:rsidP="00B56F18">
      <w:r>
        <w:t xml:space="preserve">                            continuar &lt;- Falso</w:t>
      </w:r>
    </w:p>
    <w:p w14:paraId="3CD83BF8" w14:textId="77777777" w:rsidR="00B56F18" w:rsidRDefault="00B56F18" w:rsidP="00B56F18">
      <w:r>
        <w:t xml:space="preserve">                        De Otro Modo:</w:t>
      </w:r>
    </w:p>
    <w:p w14:paraId="4E815B08" w14:textId="77777777" w:rsidR="00B56F18" w:rsidRDefault="00B56F18" w:rsidP="00B56F18">
      <w:r>
        <w:t xml:space="preserve">                            Escribir "Opción no válida, regresando al menú principal."</w:t>
      </w:r>
    </w:p>
    <w:p w14:paraId="538E15C0" w14:textId="77777777" w:rsidR="00B56F18" w:rsidRDefault="00B56F18" w:rsidP="00B56F18">
      <w:r>
        <w:t xml:space="preserve">                            continuar &lt;- Falso</w:t>
      </w:r>
    </w:p>
    <w:p w14:paraId="0CE54A68" w14:textId="77777777" w:rsidR="00B56F18" w:rsidRDefault="00B56F18" w:rsidP="00B56F18">
      <w:r>
        <w:t xml:space="preserve">                    FinSegun</w:t>
      </w:r>
    </w:p>
    <w:p w14:paraId="53644196" w14:textId="77777777" w:rsidR="00B56F18" w:rsidRDefault="00B56F18" w:rsidP="00B56F18">
      <w:r>
        <w:t xml:space="preserve">                FinSi</w:t>
      </w:r>
    </w:p>
    <w:p w14:paraId="4834EE1C" w14:textId="77777777" w:rsidR="00B56F18" w:rsidRDefault="00B56F18" w:rsidP="00B56F18">
      <w:r>
        <w:t xml:space="preserve">                </w:t>
      </w:r>
    </w:p>
    <w:p w14:paraId="319F811D" w14:textId="77777777" w:rsidR="00B56F18" w:rsidRDefault="00B56F18" w:rsidP="00B56F18">
      <w:r>
        <w:t xml:space="preserve">            Caso 2:</w:t>
      </w:r>
    </w:p>
    <w:p w14:paraId="4F290050" w14:textId="77777777" w:rsidR="00B56F18" w:rsidRDefault="00B56F18" w:rsidP="00B56F18">
      <w:r>
        <w:t xml:space="preserve">                Escribir "\nCOMPRA A CRÉDITO"</w:t>
      </w:r>
    </w:p>
    <w:p w14:paraId="72FDE18A" w14:textId="77777777" w:rsidR="00B56F18" w:rsidRDefault="00B56F18" w:rsidP="00B56F18">
      <w:r>
        <w:tab/>
      </w:r>
      <w:r>
        <w:tab/>
      </w:r>
      <w:r>
        <w:tab/>
      </w:r>
      <w:r>
        <w:tab/>
        <w:t>Escribir "\nCATÁLOGO DE ELECTRODOMÉSTICOS"</w:t>
      </w:r>
    </w:p>
    <w:p w14:paraId="10C25B3B" w14:textId="474E18C8" w:rsidR="00B56F18" w:rsidRDefault="00B56F18" w:rsidP="00B56F18">
      <w:r>
        <w:lastRenderedPageBreak/>
        <w:t xml:space="preserve">                Escribir "1. Nevecón Samsung French </w:t>
      </w:r>
      <w:r>
        <w:t>Door -</w:t>
      </w:r>
      <w:r>
        <w:t xml:space="preserve"> $2.350.000"</w:t>
      </w:r>
    </w:p>
    <w:p w14:paraId="0B328FB9" w14:textId="515F0BE6" w:rsidR="00B56F18" w:rsidRDefault="00B56F18" w:rsidP="00B56F18">
      <w:r>
        <w:t xml:space="preserve">                Escribir "2. Lavadora LG Secadora </w:t>
      </w:r>
      <w:r>
        <w:t>Automática</w:t>
      </w:r>
      <w:r>
        <w:t xml:space="preserve"> Carga Frontal 14kg Negro 120V - $2.500.000"</w:t>
      </w:r>
    </w:p>
    <w:p w14:paraId="2DC062E8" w14:textId="77777777" w:rsidR="00B56F18" w:rsidRDefault="00B56F18" w:rsidP="00B56F18">
      <w:r>
        <w:t xml:space="preserve">                Escribir "3. Televisor TCL 65 C655 4k-uhd Qled Smart Tv Google - $2.000.000"</w:t>
      </w:r>
    </w:p>
    <w:p w14:paraId="489F28AF" w14:textId="17E33404" w:rsidR="00B56F18" w:rsidRDefault="00B56F18" w:rsidP="00B56F18">
      <w:r>
        <w:t xml:space="preserve">                Escribir "4. Microondas Whirlpool 20lt Silver - $500.000"</w:t>
      </w:r>
    </w:p>
    <w:p w14:paraId="1CE8A994" w14:textId="77777777" w:rsidR="00B56F18" w:rsidRDefault="00B56F18" w:rsidP="00B56F18">
      <w:r>
        <w:t xml:space="preserve">                Escribir "5. Computador HP ALL IN ONE - $1.500.000"</w:t>
      </w:r>
    </w:p>
    <w:p w14:paraId="24BE4ABD" w14:textId="4B929F52" w:rsidR="00B56F18" w:rsidRDefault="00B56F18" w:rsidP="00B56F18">
      <w:r>
        <w:t xml:space="preserve">                Escribir "6. </w:t>
      </w:r>
      <w:r>
        <w:t>Portátil</w:t>
      </w:r>
      <w:r>
        <w:t xml:space="preserve"> ASUS vivobook go - $2.150.000"</w:t>
      </w:r>
    </w:p>
    <w:p w14:paraId="33460270" w14:textId="68967D78" w:rsidR="00B56F18" w:rsidRDefault="00B56F18" w:rsidP="00B56F18">
      <w:r>
        <w:t xml:space="preserve">                Escribir "7. </w:t>
      </w:r>
      <w:r>
        <w:t>Teléfono</w:t>
      </w:r>
      <w:r>
        <w:t xml:space="preserve"> </w:t>
      </w:r>
      <w:r>
        <w:t>móvil</w:t>
      </w:r>
      <w:r>
        <w:t xml:space="preserve"> Xiaomi 14 T Pro - $2.969.000"</w:t>
      </w:r>
    </w:p>
    <w:p w14:paraId="1FD84AFF" w14:textId="77777777" w:rsidR="00B56F18" w:rsidRDefault="00B56F18" w:rsidP="00B56F18">
      <w:r>
        <w:t xml:space="preserve">                Escribir "8. Horno Haceb Masala Mixto Negro - $922.000"</w:t>
      </w:r>
    </w:p>
    <w:p w14:paraId="47C1D6FA" w14:textId="77777777" w:rsidR="00B56F18" w:rsidRDefault="00B56F18" w:rsidP="00B56F18">
      <w:r>
        <w:t xml:space="preserve">                Escribir "9. Estufa A Gas 4 Puestos Challenger/ Vidrio Templado - $899.990"</w:t>
      </w:r>
    </w:p>
    <w:p w14:paraId="72611374" w14:textId="77777777" w:rsidR="00B56F18" w:rsidRDefault="00B56F18" w:rsidP="00B56F18">
      <w:r>
        <w:t xml:space="preserve">                Escribir "10. Congelador Horizontal 145 Litros Brutos Mabe - $999.990"</w:t>
      </w:r>
    </w:p>
    <w:p w14:paraId="113432CB" w14:textId="77777777" w:rsidR="00B56F18" w:rsidRDefault="00B56F18" w:rsidP="00B56F18">
      <w:r>
        <w:t xml:space="preserve">                Escribir "11. CPU Prearmada con componentes Gamer - $7.899.990"</w:t>
      </w:r>
    </w:p>
    <w:p w14:paraId="1A8D4DB8" w14:textId="77777777" w:rsidR="00B56F18" w:rsidRDefault="00B56F18" w:rsidP="00B56F18">
      <w:r>
        <w:t xml:space="preserve">                Escribir "Seleccione un producto para continuar"</w:t>
      </w:r>
    </w:p>
    <w:p w14:paraId="39EB599F" w14:textId="77777777" w:rsidR="00B56F18" w:rsidRDefault="00B56F18" w:rsidP="00B56F18">
      <w:r>
        <w:t xml:space="preserve">                Escribir "Ingrese el número del producto: "</w:t>
      </w:r>
    </w:p>
    <w:p w14:paraId="14D9F112" w14:textId="77777777" w:rsidR="00B56F18" w:rsidRDefault="00B56F18" w:rsidP="00B56F18">
      <w:r>
        <w:t xml:space="preserve">                Leer producto</w:t>
      </w:r>
    </w:p>
    <w:p w14:paraId="0801FDE2" w14:textId="5AD28AC7" w:rsidR="00B56F18" w:rsidRDefault="00B56F18" w:rsidP="00B56F18">
      <w:r>
        <w:t xml:space="preserve">                </w:t>
      </w:r>
      <w:r>
        <w:t>Según</w:t>
      </w:r>
      <w:r>
        <w:t xml:space="preserve"> producto Hacer</w:t>
      </w:r>
    </w:p>
    <w:p w14:paraId="4F757F5F" w14:textId="77777777" w:rsidR="00B56F18" w:rsidRDefault="00B56F18" w:rsidP="00B56F18">
      <w:r>
        <w:t xml:space="preserve">                    Caso 1: precio &lt;- 2350000; nombre_producto &lt;- "Nevecón Samsung French Door"</w:t>
      </w:r>
    </w:p>
    <w:p w14:paraId="69A44929" w14:textId="50854A70" w:rsidR="00B56F18" w:rsidRDefault="00B56F18" w:rsidP="00B56F18">
      <w:r>
        <w:t xml:space="preserve">                    Caso 2: precio &lt;- 2500000; nombre_producto &lt;- "Lavadora LG Secadora </w:t>
      </w:r>
      <w:r>
        <w:t>Automática</w:t>
      </w:r>
      <w:r>
        <w:t xml:space="preserve"> Carga Frontal 14kg"</w:t>
      </w:r>
    </w:p>
    <w:p w14:paraId="5E978814" w14:textId="77777777" w:rsidR="00B56F18" w:rsidRDefault="00B56F18" w:rsidP="00B56F18">
      <w:r>
        <w:t xml:space="preserve">                    Caso 3: precio &lt;- 2000000; nombre_producto &lt;- "Televisor TCL 65 C655 4k-uhd Qled Smart Tv Google"</w:t>
      </w:r>
    </w:p>
    <w:p w14:paraId="764C4D77" w14:textId="77777777" w:rsidR="00B56F18" w:rsidRDefault="00B56F18" w:rsidP="00B56F18">
      <w:r>
        <w:lastRenderedPageBreak/>
        <w:t xml:space="preserve">                    Caso 4: precio &lt;- 500000; nombre_producto &lt;- "Microondas Whirlpool 20lt Silver"</w:t>
      </w:r>
    </w:p>
    <w:p w14:paraId="6844C524" w14:textId="77777777" w:rsidR="00B56F18" w:rsidRDefault="00B56F18" w:rsidP="00B56F18">
      <w:r>
        <w:t xml:space="preserve">                    Caso 5: precio &lt;- 1500000; nombre_producto &lt;- "Computador HP ALL IN ONE"</w:t>
      </w:r>
    </w:p>
    <w:p w14:paraId="314BDA1C" w14:textId="77777777" w:rsidR="00B56F18" w:rsidRDefault="00B56F18" w:rsidP="00B56F18">
      <w:r>
        <w:t xml:space="preserve">                    Caso 6: precio &lt;- 2150000; nombre_producto &lt;- "Portátil ASUS Vivobook Go"</w:t>
      </w:r>
    </w:p>
    <w:p w14:paraId="45FB2A74" w14:textId="77777777" w:rsidR="00B56F18" w:rsidRDefault="00B56F18" w:rsidP="00B56F18">
      <w:r>
        <w:t xml:space="preserve">                    Caso 7: precio &lt;- 2969000; nombre_producto &lt;- "Teléfono móvil Xiaomi 14 T Pro"</w:t>
      </w:r>
    </w:p>
    <w:p w14:paraId="4F988C84" w14:textId="77777777" w:rsidR="00B56F18" w:rsidRDefault="00B56F18" w:rsidP="00B56F18">
      <w:r>
        <w:t xml:space="preserve">                    Caso 8: precio &lt;- 922000; nombre_producto &lt;- "Horno Haceb Masala Mixto Negro"</w:t>
      </w:r>
    </w:p>
    <w:p w14:paraId="2A537EC5" w14:textId="77777777" w:rsidR="00B56F18" w:rsidRDefault="00B56F18" w:rsidP="00B56F18">
      <w:r>
        <w:t xml:space="preserve">                    Caso 9: precio &lt;- 899990; nombre_producto &lt;- "Estufa A Gas 4 Puestos Challenger"</w:t>
      </w:r>
    </w:p>
    <w:p w14:paraId="603304BC" w14:textId="77777777" w:rsidR="00B56F18" w:rsidRDefault="00B56F18" w:rsidP="00B56F18">
      <w:r>
        <w:t xml:space="preserve">                    Caso 10: precio &lt;- 999990; nombre_producto &lt;- "Congelador Horizontal 145 Litros Mabe"</w:t>
      </w:r>
    </w:p>
    <w:p w14:paraId="204990D7" w14:textId="77777777" w:rsidR="00B56F18" w:rsidRDefault="00B56F18" w:rsidP="00B56F18">
      <w:r>
        <w:t xml:space="preserve">                    Caso 11: precio &lt;- 7899990; nombre_producto &lt;- "CPU Prearmada con componentes Gamer"</w:t>
      </w:r>
    </w:p>
    <w:p w14:paraId="41465B34" w14:textId="77777777" w:rsidR="00B56F18" w:rsidRDefault="00B56F18" w:rsidP="00B56F18">
      <w:r>
        <w:t xml:space="preserve">                    De Otro Modo:</w:t>
      </w:r>
    </w:p>
    <w:p w14:paraId="43259E3A" w14:textId="77777777" w:rsidR="00B56F18" w:rsidRDefault="00B56F18" w:rsidP="00B56F18">
      <w:r>
        <w:t xml:space="preserve">                        Escribir "Producto no válido"</w:t>
      </w:r>
    </w:p>
    <w:p w14:paraId="1533E3BA" w14:textId="77777777" w:rsidR="00B56F18" w:rsidRDefault="00B56F18" w:rsidP="00B56F18">
      <w:r>
        <w:t xml:space="preserve">                FinSegun</w:t>
      </w:r>
    </w:p>
    <w:p w14:paraId="02B40315" w14:textId="77777777" w:rsidR="00B56F18" w:rsidRDefault="00B56F18" w:rsidP="00B56F18">
      <w:r>
        <w:t xml:space="preserve">                Escribir "Ha seleccionado el producto: ", nombre_producto</w:t>
      </w:r>
    </w:p>
    <w:p w14:paraId="4EE6EC0F" w14:textId="77777777" w:rsidR="00B56F18" w:rsidRDefault="00B56F18" w:rsidP="00B56F18">
      <w:r>
        <w:t xml:space="preserve">                Escribir "Precio: $", precio</w:t>
      </w:r>
    </w:p>
    <w:p w14:paraId="0BFAD478" w14:textId="77777777" w:rsidR="00B56F18" w:rsidRDefault="00B56F18" w:rsidP="00B56F18">
      <w:r>
        <w:t xml:space="preserve">                Escribir "Ingrese la cantidad de cuotas (3, 6, 9, 12, 24, 36, 48): "</w:t>
      </w:r>
    </w:p>
    <w:p w14:paraId="30B5C1FB" w14:textId="77777777" w:rsidR="00B56F18" w:rsidRDefault="00B56F18" w:rsidP="00B56F18">
      <w:r>
        <w:t xml:space="preserve">                Leer cuotas</w:t>
      </w:r>
    </w:p>
    <w:p w14:paraId="47DF917A" w14:textId="77777777" w:rsidR="00B56F18" w:rsidRDefault="00B56F18" w:rsidP="00B56F18">
      <w:r>
        <w:t xml:space="preserve">                pago_cuota &lt;- precio / cuotas</w:t>
      </w:r>
    </w:p>
    <w:p w14:paraId="66DCC03F" w14:textId="77777777" w:rsidR="00B56F18" w:rsidRDefault="00B56F18" w:rsidP="00B56F18">
      <w:r>
        <w:t xml:space="preserve">                Escribir "Pago mensual: $", pago_cuota</w:t>
      </w:r>
    </w:p>
    <w:p w14:paraId="3DC8234D" w14:textId="77777777" w:rsidR="00B56F18" w:rsidRDefault="00B56F18" w:rsidP="00B56F18">
      <w:r>
        <w:lastRenderedPageBreak/>
        <w:t xml:space="preserve">                continuar &lt;- Falso</w:t>
      </w:r>
    </w:p>
    <w:p w14:paraId="41FF28D3" w14:textId="77777777" w:rsidR="00B56F18" w:rsidRDefault="00B56F18" w:rsidP="00B56F18">
      <w:r>
        <w:t xml:space="preserve">                </w:t>
      </w:r>
    </w:p>
    <w:p w14:paraId="74CDF70C" w14:textId="77777777" w:rsidR="00B56F18" w:rsidRDefault="00B56F18" w:rsidP="00B56F18">
      <w:r>
        <w:t xml:space="preserve">            Caso 3:</w:t>
      </w:r>
    </w:p>
    <w:p w14:paraId="1C8B83BE" w14:textId="77777777" w:rsidR="00B56F18" w:rsidRDefault="00B56F18" w:rsidP="00B56F18">
      <w:r>
        <w:t xml:space="preserve">                Escribir "\nPRODUCTOS EN PROMOCIÓN"</w:t>
      </w:r>
    </w:p>
    <w:p w14:paraId="2F49D795" w14:textId="77777777" w:rsidR="00B56F18" w:rsidRDefault="00B56F18" w:rsidP="00B56F18">
      <w:r>
        <w:t xml:space="preserve">                Escribir "1. Horno eléctrico Haceb color gris - Antes $1.050.990, Ahora $750.990"</w:t>
      </w:r>
    </w:p>
    <w:p w14:paraId="3EE03483" w14:textId="77777777" w:rsidR="00B56F18" w:rsidRDefault="00B56F18" w:rsidP="00B56F18">
      <w:r>
        <w:t xml:space="preserve">                Escribir "2. Aspiradora inteligente Amazon gray - Antes $3.150.990, Ahora $2.500.990"</w:t>
      </w:r>
    </w:p>
    <w:p w14:paraId="3A4B6712" w14:textId="77777777" w:rsidR="00B56F18" w:rsidRDefault="00B56F18" w:rsidP="00B56F18">
      <w:r>
        <w:t xml:space="preserve">                Escribir "3. Dispositivo inteligente Alexa - Antes $670.990, Ahora $499.990"</w:t>
      </w:r>
    </w:p>
    <w:p w14:paraId="79BE0370" w14:textId="2E6EB2C5" w:rsidR="00B56F18" w:rsidRDefault="00B56F18" w:rsidP="00B56F18">
      <w:r>
        <w:t xml:space="preserve">                Escribir "4. Kit teclado + </w:t>
      </w:r>
      <w:r>
        <w:t>ratón</w:t>
      </w:r>
      <w:r>
        <w:t xml:space="preserve"> inalámbrico - Antes $320.990, Ahora $160.990"</w:t>
      </w:r>
    </w:p>
    <w:p w14:paraId="0996E118" w14:textId="77777777" w:rsidR="00B56F18" w:rsidRDefault="00B56F18" w:rsidP="00B56F18">
      <w:r>
        <w:t xml:space="preserve">                Escribir "5. Portátil Lenovo LOQ Gamer - Antes $560.990, Ahora $4.999.990"</w:t>
      </w:r>
    </w:p>
    <w:p w14:paraId="7C45FD81" w14:textId="77777777" w:rsidR="00B56F18" w:rsidRDefault="00B56F18" w:rsidP="00B56F18">
      <w:r>
        <w:t xml:space="preserve">                Escribir "6. Air Fryer Oster 4.5 Litros - Antes $490.990, Ahora $299.990"</w:t>
      </w:r>
    </w:p>
    <w:p w14:paraId="241B2903" w14:textId="77777777" w:rsidR="00B56F18" w:rsidRDefault="00B56F18" w:rsidP="00B56F18">
      <w:r>
        <w:t xml:space="preserve">                Escribir "7. Licuadora Ninja Juicy Master - Antes $999.990, Ahora $799.990"</w:t>
      </w:r>
    </w:p>
    <w:p w14:paraId="41012857" w14:textId="77777777" w:rsidR="00B56F18" w:rsidRDefault="00B56F18" w:rsidP="00B56F18">
      <w:r>
        <w:t xml:space="preserve">                Escribir "8. Wafflera Belga Ninja - Antes $690.990, Ahora $490.990"</w:t>
      </w:r>
    </w:p>
    <w:p w14:paraId="647559AF" w14:textId="77777777" w:rsidR="00B56F18" w:rsidRDefault="00B56F18" w:rsidP="00B56F18">
      <w:r>
        <w:t xml:space="preserve">                Escribir "9. Máquina Heladera Creami Swirl Ninja - Antes $1.500.990, Ahora $999.990"</w:t>
      </w:r>
    </w:p>
    <w:p w14:paraId="04FE84BD" w14:textId="3C99C6BA" w:rsidR="00B56F18" w:rsidRDefault="00B56F18" w:rsidP="00B56F18">
      <w:r>
        <w:t xml:space="preserve">                Escribir "10. Teléfono Móvil </w:t>
      </w:r>
      <w:r>
        <w:t>IPhone</w:t>
      </w:r>
      <w:r>
        <w:t xml:space="preserve"> 15 Pro Max - Antes $5.999.990, Ahora $3.599.990"</w:t>
      </w:r>
    </w:p>
    <w:p w14:paraId="33370B4C" w14:textId="77777777" w:rsidR="00B56F18" w:rsidRDefault="00B56F18" w:rsidP="00B56F18">
      <w:r>
        <w:t xml:space="preserve">                Escribir "Seleccione el producto en promoción: "</w:t>
      </w:r>
    </w:p>
    <w:p w14:paraId="61B924C5" w14:textId="77777777" w:rsidR="00B56F18" w:rsidRDefault="00B56F18" w:rsidP="00B56F18">
      <w:r>
        <w:t xml:space="preserve">                Leer producto</w:t>
      </w:r>
    </w:p>
    <w:p w14:paraId="16C48252" w14:textId="722D65FB" w:rsidR="00B56F18" w:rsidRDefault="00B56F18" w:rsidP="00B56F18">
      <w:r>
        <w:t xml:space="preserve">                </w:t>
      </w:r>
      <w:r>
        <w:t>Según</w:t>
      </w:r>
      <w:r>
        <w:t xml:space="preserve"> producto Hacer</w:t>
      </w:r>
    </w:p>
    <w:p w14:paraId="0BC834B9" w14:textId="77777777" w:rsidR="00B56F18" w:rsidRDefault="00B56F18" w:rsidP="00B56F18">
      <w:r>
        <w:lastRenderedPageBreak/>
        <w:t xml:space="preserve">                    Caso 1: precio &lt;- 750990; nombre_producto &lt;- "Horno eléctrico Haceb color gris"</w:t>
      </w:r>
    </w:p>
    <w:p w14:paraId="1A9B41C6" w14:textId="77777777" w:rsidR="00B56F18" w:rsidRDefault="00B56F18" w:rsidP="00B56F18">
      <w:r>
        <w:t xml:space="preserve">                    Caso 2: precio &lt;- 2500990; nombre_producto &lt;- "Aspiradora inteligente Amazon gray"</w:t>
      </w:r>
    </w:p>
    <w:p w14:paraId="513714FB" w14:textId="77777777" w:rsidR="00B56F18" w:rsidRDefault="00B56F18" w:rsidP="00B56F18">
      <w:r>
        <w:t xml:space="preserve">                    Caso 3: precio &lt;- 499990; nombre_producto &lt;- "Dispositivo inteligente Alexa"</w:t>
      </w:r>
    </w:p>
    <w:p w14:paraId="492CC909" w14:textId="77777777" w:rsidR="00B56F18" w:rsidRDefault="00B56F18" w:rsidP="00B56F18">
      <w:r>
        <w:t xml:space="preserve">                    Caso 4: precio &lt;- 160990; nombre_producto &lt;- "Kit teclado + ratón inalámbrico"</w:t>
      </w:r>
    </w:p>
    <w:p w14:paraId="56292EAB" w14:textId="77777777" w:rsidR="00B56F18" w:rsidRDefault="00B56F18" w:rsidP="00B56F18">
      <w:r>
        <w:t xml:space="preserve">                    Caso 5: precio &lt;- 4999990; nombre_producto &lt;- "Portátil Lenovo LOQ Gamer"</w:t>
      </w:r>
    </w:p>
    <w:p w14:paraId="04F02C25" w14:textId="77777777" w:rsidR="00B56F18" w:rsidRDefault="00B56F18" w:rsidP="00B56F18">
      <w:r>
        <w:t xml:space="preserve">                    Caso 6: precio &lt;- 299990; nombre_producto &lt;- "Air Fryer Oster 4.5 Litros"</w:t>
      </w:r>
    </w:p>
    <w:p w14:paraId="0CDA28A3" w14:textId="4E308173" w:rsidR="00B56F18" w:rsidRDefault="00B56F18" w:rsidP="00B56F18">
      <w:r>
        <w:t xml:space="preserve">                    Caso 7: precio &lt;- 799990; nombre_produ</w:t>
      </w:r>
      <w:r>
        <w:t>cto &lt;- "Licuadora Ninja Juicy Má</w:t>
      </w:r>
      <w:r>
        <w:t>ster"</w:t>
      </w:r>
    </w:p>
    <w:p w14:paraId="2855BA9A" w14:textId="77777777" w:rsidR="00B56F18" w:rsidRDefault="00B56F18" w:rsidP="00B56F18">
      <w:r>
        <w:t xml:space="preserve">                    Caso 8: precio &lt;- 490990; nombre_producto &lt;- "Wafflera Belga Ninja"</w:t>
      </w:r>
    </w:p>
    <w:p w14:paraId="7BE4610F" w14:textId="77777777" w:rsidR="00B56F18" w:rsidRDefault="00B56F18" w:rsidP="00B56F18">
      <w:r>
        <w:t xml:space="preserve">                    Caso 9: precio &lt;- 999990; nombre_producto &lt;- "Máquina Heladera Creami Swirl Ninja"</w:t>
      </w:r>
    </w:p>
    <w:p w14:paraId="036C88B8" w14:textId="49DC6955" w:rsidR="00B56F18" w:rsidRDefault="00B56F18" w:rsidP="00B56F18">
      <w:r>
        <w:t xml:space="preserve">                    Caso 10: precio &lt;- 3599990; nombre_producto &lt;- "Teléfono Móvil </w:t>
      </w:r>
      <w:r>
        <w:t>IPhone</w:t>
      </w:r>
      <w:r>
        <w:t xml:space="preserve"> 15 Pro Max"</w:t>
      </w:r>
    </w:p>
    <w:p w14:paraId="75C5AF84" w14:textId="77777777" w:rsidR="00B56F18" w:rsidRDefault="00B56F18" w:rsidP="00B56F18">
      <w:r>
        <w:t xml:space="preserve">                    De Otro Modo:</w:t>
      </w:r>
    </w:p>
    <w:p w14:paraId="3BEB4F64" w14:textId="77777777" w:rsidR="00B56F18" w:rsidRDefault="00B56F18" w:rsidP="00B56F18">
      <w:r>
        <w:t xml:space="preserve">                        Escribir "Producto no válido. Regresando al menú principal."</w:t>
      </w:r>
    </w:p>
    <w:p w14:paraId="4D5193A8" w14:textId="77777777" w:rsidR="00B56F18" w:rsidRDefault="00B56F18" w:rsidP="00B56F18">
      <w:r>
        <w:t xml:space="preserve">                        continuar &lt;- Falso</w:t>
      </w:r>
    </w:p>
    <w:p w14:paraId="4D9A7630" w14:textId="77777777" w:rsidR="00B56F18" w:rsidRDefault="00B56F18" w:rsidP="00B56F18">
      <w:r>
        <w:t xml:space="preserve">                FinSegun</w:t>
      </w:r>
    </w:p>
    <w:p w14:paraId="39B4E754" w14:textId="77777777" w:rsidR="00B56F18" w:rsidRDefault="00B56F18" w:rsidP="00B56F18">
      <w:r>
        <w:t xml:space="preserve">                </w:t>
      </w:r>
    </w:p>
    <w:p w14:paraId="6C1B5DD3" w14:textId="77777777" w:rsidR="00B56F18" w:rsidRDefault="00B56F18" w:rsidP="00B56F18">
      <w:r>
        <w:t xml:space="preserve">                Si continuar Entonces</w:t>
      </w:r>
    </w:p>
    <w:p w14:paraId="70EB5F76" w14:textId="77777777" w:rsidR="00B56F18" w:rsidRDefault="00B56F18" w:rsidP="00B56F18">
      <w:r>
        <w:lastRenderedPageBreak/>
        <w:t xml:space="preserve">                    Escribir "\nHa seleccionado el producto: ", nombre_producto</w:t>
      </w:r>
    </w:p>
    <w:p w14:paraId="10BA1CCB" w14:textId="77777777" w:rsidR="00B56F18" w:rsidRDefault="00B56F18" w:rsidP="00B56F18">
      <w:r>
        <w:t xml:space="preserve">                    Escribir "Precio: $", precio</w:t>
      </w:r>
    </w:p>
    <w:p w14:paraId="4EEF5304" w14:textId="4B8D3246" w:rsidR="00B56F18" w:rsidRDefault="00B56F18" w:rsidP="00B56F18">
      <w:r>
        <w:t xml:space="preserve">                    Escribir "\</w:t>
      </w:r>
      <w:r>
        <w:t>desea</w:t>
      </w:r>
      <w:r>
        <w:t xml:space="preserve"> comprar este producto a crédito o pagar directamente?"</w:t>
      </w:r>
    </w:p>
    <w:p w14:paraId="4E508DEE" w14:textId="77777777" w:rsidR="00B56F18" w:rsidRDefault="00B56F18" w:rsidP="00B56F18">
      <w:r>
        <w:t xml:space="preserve">                    Escribir "1. Comprar a Crédito"</w:t>
      </w:r>
    </w:p>
    <w:p w14:paraId="0361B643" w14:textId="77777777" w:rsidR="00B56F18" w:rsidRDefault="00B56F18" w:rsidP="00B56F18">
      <w:r>
        <w:t xml:space="preserve">                    Escribir "2. Pagar Directamente"</w:t>
      </w:r>
    </w:p>
    <w:p w14:paraId="5699D0CD" w14:textId="77777777" w:rsidR="00B56F18" w:rsidRDefault="00B56F18" w:rsidP="00B56F18">
      <w:r>
        <w:t xml:space="preserve">                    Escribir "3. Volver al menú principal"</w:t>
      </w:r>
    </w:p>
    <w:p w14:paraId="65EC259B" w14:textId="320567F7" w:rsidR="00B56F18" w:rsidRDefault="00B56F18" w:rsidP="00B56F18">
      <w:r>
        <w:t xml:space="preserve">                    Leer </w:t>
      </w:r>
      <w:r>
        <w:t>opción</w:t>
      </w:r>
    </w:p>
    <w:p w14:paraId="2F6BA30C" w14:textId="0FF4FE1F" w:rsidR="00B56F18" w:rsidRDefault="00B56F18" w:rsidP="00B56F18">
      <w:r>
        <w:t xml:space="preserve">                    </w:t>
      </w:r>
      <w:r>
        <w:t>Según</w:t>
      </w:r>
      <w:r>
        <w:t xml:space="preserve"> </w:t>
      </w:r>
      <w:r>
        <w:t>opción</w:t>
      </w:r>
      <w:r>
        <w:t xml:space="preserve"> Hacer</w:t>
      </w:r>
    </w:p>
    <w:p w14:paraId="4F5AC0E0" w14:textId="77777777" w:rsidR="00B56F18" w:rsidRDefault="00B56F18" w:rsidP="00B56F18">
      <w:r>
        <w:t xml:space="preserve">                        Caso 1: </w:t>
      </w:r>
    </w:p>
    <w:p w14:paraId="67A63015" w14:textId="77777777" w:rsidR="00B56F18" w:rsidRDefault="00B56F18" w:rsidP="00B56F18">
      <w:r>
        <w:t xml:space="preserve">                            Escribir "Ingrese la cantidad de cuotas (3, 6, 9, 12, 24, 36, 48): "</w:t>
      </w:r>
    </w:p>
    <w:p w14:paraId="6D8F863E" w14:textId="77777777" w:rsidR="00B56F18" w:rsidRDefault="00B56F18" w:rsidP="00B56F18">
      <w:r>
        <w:t xml:space="preserve">                            Leer cuotas</w:t>
      </w:r>
    </w:p>
    <w:p w14:paraId="361DF8F4" w14:textId="77777777" w:rsidR="00B56F18" w:rsidRDefault="00B56F18" w:rsidP="00B56F18">
      <w:r>
        <w:t xml:space="preserve">                            pago_cuota &lt;- precio / cuotas</w:t>
      </w:r>
    </w:p>
    <w:p w14:paraId="36E46901" w14:textId="77777777" w:rsidR="00B56F18" w:rsidRDefault="00B56F18" w:rsidP="00B56F18">
      <w:r>
        <w:t xml:space="preserve">                            Escribir "Pago mensual: $", pago_cuota</w:t>
      </w:r>
    </w:p>
    <w:p w14:paraId="739D2653" w14:textId="77777777" w:rsidR="00B56F18" w:rsidRDefault="00B56F18" w:rsidP="00B56F18">
      <w:r>
        <w:t xml:space="preserve">                            continuar &lt;- Falso</w:t>
      </w:r>
    </w:p>
    <w:p w14:paraId="6ED42B9F" w14:textId="77777777" w:rsidR="00B56F18" w:rsidRDefault="00B56F18" w:rsidP="00B56F18">
      <w:r>
        <w:t xml:space="preserve">                        Caso 2:</w:t>
      </w:r>
    </w:p>
    <w:p w14:paraId="5C9A5B23" w14:textId="77777777" w:rsidR="00B56F18" w:rsidRDefault="00B56F18" w:rsidP="00B56F18">
      <w:r>
        <w:t xml:space="preserve">                            Escribir "Ingrese el monto a pagar: "</w:t>
      </w:r>
    </w:p>
    <w:p w14:paraId="28A7289B" w14:textId="77777777" w:rsidR="00B56F18" w:rsidRDefault="00B56F18" w:rsidP="00B56F18">
      <w:r>
        <w:t xml:space="preserve">                            Leer total_pagar</w:t>
      </w:r>
    </w:p>
    <w:p w14:paraId="2FCD8273" w14:textId="226E6A24" w:rsidR="00B56F18" w:rsidRDefault="00B56F18" w:rsidP="00B56F18">
      <w:r>
        <w:t xml:space="preserve">                            Escribir "Pago procesado con éxito. </w:t>
      </w:r>
      <w:r>
        <w:t>¡Gracias por su compra!</w:t>
      </w:r>
      <w:r>
        <w:t>"</w:t>
      </w:r>
    </w:p>
    <w:p w14:paraId="7A123BD5" w14:textId="77777777" w:rsidR="00B56F18" w:rsidRDefault="00B56F18" w:rsidP="00B56F18">
      <w:r>
        <w:t xml:space="preserve">                            continuar &lt;- Falso</w:t>
      </w:r>
    </w:p>
    <w:p w14:paraId="288E5437" w14:textId="77777777" w:rsidR="00B56F18" w:rsidRDefault="00B56F18" w:rsidP="00B56F18">
      <w:r>
        <w:t xml:space="preserve">                        Caso 3:</w:t>
      </w:r>
    </w:p>
    <w:p w14:paraId="774182F1" w14:textId="77777777" w:rsidR="00B56F18" w:rsidRDefault="00B56F18" w:rsidP="00B56F18">
      <w:r>
        <w:t xml:space="preserve">                            continuar &lt;- Falso</w:t>
      </w:r>
    </w:p>
    <w:p w14:paraId="274943E6" w14:textId="77777777" w:rsidR="00B56F18" w:rsidRDefault="00B56F18" w:rsidP="00B56F18">
      <w:r>
        <w:t xml:space="preserve">                        De Otro Modo:</w:t>
      </w:r>
    </w:p>
    <w:p w14:paraId="40BE9B35" w14:textId="77777777" w:rsidR="00B56F18" w:rsidRDefault="00B56F18" w:rsidP="00B56F18">
      <w:r>
        <w:t xml:space="preserve">                            Escribir "Opción no válida, regresando al menú principal."</w:t>
      </w:r>
    </w:p>
    <w:p w14:paraId="6B55131F" w14:textId="77777777" w:rsidR="00B56F18" w:rsidRDefault="00B56F18" w:rsidP="00B56F18">
      <w:r>
        <w:t xml:space="preserve">                            continuar &lt;- Falso</w:t>
      </w:r>
    </w:p>
    <w:p w14:paraId="39CB886B" w14:textId="77777777" w:rsidR="00B56F18" w:rsidRDefault="00B56F18" w:rsidP="00B56F18">
      <w:r>
        <w:t xml:space="preserve">                    FinSegun</w:t>
      </w:r>
    </w:p>
    <w:p w14:paraId="503D49F6" w14:textId="77777777" w:rsidR="00B56F18" w:rsidRDefault="00B56F18" w:rsidP="00B56F18">
      <w:r>
        <w:lastRenderedPageBreak/>
        <w:t xml:space="preserve">                FinSi</w:t>
      </w:r>
    </w:p>
    <w:p w14:paraId="5A4B3B15" w14:textId="77777777" w:rsidR="00B56F18" w:rsidRDefault="00B56F18" w:rsidP="00B56F18">
      <w:r>
        <w:tab/>
      </w:r>
      <w:r>
        <w:tab/>
      </w:r>
      <w:r>
        <w:tab/>
      </w:r>
      <w:r>
        <w:tab/>
      </w:r>
    </w:p>
    <w:p w14:paraId="132670DE" w14:textId="77777777" w:rsidR="00B56F18" w:rsidRDefault="00B56F18" w:rsidP="00B56F18">
      <w:r>
        <w:t xml:space="preserve">            Caso 4:</w:t>
      </w:r>
    </w:p>
    <w:p w14:paraId="44C4BF21" w14:textId="77777777" w:rsidR="00B56F18" w:rsidRDefault="00B56F18" w:rsidP="00B56F18">
      <w:r>
        <w:t xml:space="preserve">                Escribir "\nPASARELA DE PAGOS"</w:t>
      </w:r>
    </w:p>
    <w:p w14:paraId="4AE51D98" w14:textId="77777777" w:rsidR="00B56F18" w:rsidRDefault="00B56F18" w:rsidP="00B56F18">
      <w:r>
        <w:t xml:space="preserve">                Escribir "Ingrese el monto a pagar: "</w:t>
      </w:r>
    </w:p>
    <w:p w14:paraId="52AD2A6E" w14:textId="77777777" w:rsidR="00B56F18" w:rsidRDefault="00B56F18" w:rsidP="00B56F18">
      <w:r>
        <w:t xml:space="preserve">                Leer total_pagar</w:t>
      </w:r>
    </w:p>
    <w:p w14:paraId="5841B279" w14:textId="77777777" w:rsidR="00B56F18" w:rsidRDefault="00B56F18" w:rsidP="00B56F18">
      <w:r>
        <w:t xml:space="preserve">                Escribir "Seleccione el método de pago: "</w:t>
      </w:r>
    </w:p>
    <w:p w14:paraId="6B68B71A" w14:textId="77777777" w:rsidR="00B56F18" w:rsidRDefault="00B56F18" w:rsidP="00B56F18">
      <w:r>
        <w:t xml:space="preserve">                Escribir "1. Tarjeta de crédito"</w:t>
      </w:r>
    </w:p>
    <w:p w14:paraId="2B4556E9" w14:textId="77777777" w:rsidR="00B56F18" w:rsidRDefault="00B56F18" w:rsidP="00B56F18">
      <w:r>
        <w:t xml:space="preserve">                Escribir "2. Tarjeta de débito"</w:t>
      </w:r>
    </w:p>
    <w:p w14:paraId="1E23E2DE" w14:textId="77777777" w:rsidR="00B56F18" w:rsidRDefault="00B56F18" w:rsidP="00B56F18">
      <w:r>
        <w:t xml:space="preserve">                Escribir "3. Transferencia bancaria"</w:t>
      </w:r>
    </w:p>
    <w:p w14:paraId="61C3174B" w14:textId="62F48DBE" w:rsidR="00B56F18" w:rsidRDefault="00B56F18" w:rsidP="00B56F18">
      <w:r>
        <w:t xml:space="preserve">                Leer </w:t>
      </w:r>
      <w:r>
        <w:t>opción</w:t>
      </w:r>
    </w:p>
    <w:p w14:paraId="14617E60" w14:textId="6EB2107E" w:rsidR="00B56F18" w:rsidRDefault="00B56F18" w:rsidP="00B56F18">
      <w:r>
        <w:t xml:space="preserve">                Escribir "Pago procesado con éxito. </w:t>
      </w:r>
      <w:r>
        <w:t>¡Gracias por su compra!</w:t>
      </w:r>
      <w:r>
        <w:t>"</w:t>
      </w:r>
    </w:p>
    <w:p w14:paraId="7B39F274" w14:textId="77777777" w:rsidR="00B56F18" w:rsidRDefault="00B56F18" w:rsidP="00B56F18">
      <w:r>
        <w:t xml:space="preserve">                continuar &lt;- Falso</w:t>
      </w:r>
    </w:p>
    <w:p w14:paraId="79173436" w14:textId="77777777" w:rsidR="00B56F18" w:rsidRDefault="00B56F18" w:rsidP="00B56F18">
      <w:r>
        <w:t xml:space="preserve">                </w:t>
      </w:r>
    </w:p>
    <w:p w14:paraId="0A3B075D" w14:textId="77777777" w:rsidR="00B56F18" w:rsidRDefault="00B56F18" w:rsidP="00B56F18">
      <w:r>
        <w:t xml:space="preserve">            Caso 5:</w:t>
      </w:r>
    </w:p>
    <w:p w14:paraId="1596251F" w14:textId="77777777" w:rsidR="00B56F18" w:rsidRDefault="00B56F18" w:rsidP="00B56F18">
      <w:r>
        <w:t xml:space="preserve">                Escribir "Saliendo del sistema..."</w:t>
      </w:r>
    </w:p>
    <w:p w14:paraId="3C1AE1CA" w14:textId="77777777" w:rsidR="00B56F18" w:rsidRDefault="00B56F18" w:rsidP="00B56F18">
      <w:r>
        <w:t xml:space="preserve">                continuar &lt;- Falso</w:t>
      </w:r>
    </w:p>
    <w:p w14:paraId="6E54DFD1" w14:textId="77777777" w:rsidR="00B56F18" w:rsidRDefault="00B56F18" w:rsidP="00B56F18">
      <w:r>
        <w:t xml:space="preserve">                </w:t>
      </w:r>
    </w:p>
    <w:p w14:paraId="491B422C" w14:textId="77777777" w:rsidR="00B56F18" w:rsidRDefault="00B56F18" w:rsidP="00B56F18">
      <w:r>
        <w:t xml:space="preserve">            De Otro Modo:</w:t>
      </w:r>
    </w:p>
    <w:p w14:paraId="35C66588" w14:textId="77777777" w:rsidR="00B56F18" w:rsidRDefault="00B56F18" w:rsidP="00B56F18">
      <w:r>
        <w:t xml:space="preserve">                Escribir "Opción no válida. Intente de nuevo."</w:t>
      </w:r>
    </w:p>
    <w:p w14:paraId="1731DA31" w14:textId="77777777" w:rsidR="00B56F18" w:rsidRDefault="00B56F18" w:rsidP="00B56F18">
      <w:r>
        <w:t xml:space="preserve">                </w:t>
      </w:r>
    </w:p>
    <w:p w14:paraId="6E8C3DB9" w14:textId="77777777" w:rsidR="00B56F18" w:rsidRDefault="00B56F18" w:rsidP="00B56F18">
      <w:r>
        <w:t xml:space="preserve">        FinSegun</w:t>
      </w:r>
    </w:p>
    <w:p w14:paraId="1528DDB1" w14:textId="77777777" w:rsidR="00B56F18" w:rsidRDefault="00B56F18" w:rsidP="00B56F18">
      <w:r>
        <w:t xml:space="preserve">    Hasta Que continuar = Falso</w:t>
      </w:r>
    </w:p>
    <w:p w14:paraId="5BCD8FF6" w14:textId="77777777" w:rsidR="00B56F18" w:rsidRDefault="00B56F18" w:rsidP="00B56F18"/>
    <w:p w14:paraId="7E5935F4" w14:textId="23D82DC3" w:rsidR="00B56F18" w:rsidRDefault="00B56F18" w:rsidP="00B56F18">
      <w:r>
        <w:t>FinProceso</w:t>
      </w:r>
    </w:p>
    <w:p w14:paraId="37605640" w14:textId="172CFB1E" w:rsidR="00B56F18" w:rsidRDefault="00B56F18" w:rsidP="00B56F18"/>
    <w:p w14:paraId="33AA6592" w14:textId="3DB39ADA" w:rsidR="00B56F18" w:rsidRDefault="00B56F18" w:rsidP="00B56F18"/>
    <w:p w14:paraId="2E487876" w14:textId="5D57B1FD" w:rsidR="00B56F18" w:rsidRDefault="00B56F18" w:rsidP="00B56F18"/>
    <w:p w14:paraId="08542D9A" w14:textId="009693F3" w:rsidR="00B56F18" w:rsidRDefault="00B56F18" w:rsidP="00B56F18"/>
    <w:p w14:paraId="2BB68940" w14:textId="53EE09C4" w:rsidR="00B56F18" w:rsidRDefault="00B56F18" w:rsidP="00B56F18"/>
    <w:p w14:paraId="20C41E8F" w14:textId="5DD1CEFF" w:rsidR="00B56F18" w:rsidRDefault="00B56F18" w:rsidP="00B56F18"/>
    <w:p w14:paraId="54FEF742" w14:textId="77777777" w:rsidR="00B56F18" w:rsidRDefault="00B56F18" w:rsidP="00B56F18"/>
    <w:p w14:paraId="3B801FF5" w14:textId="25D8B3F7" w:rsidR="006542BF" w:rsidRPr="00B03072" w:rsidRDefault="00F077DA" w:rsidP="003502FE">
      <w:pPr>
        <w:pStyle w:val="Ttulo1"/>
      </w:pPr>
      <w:bookmarkStart w:id="7" w:name="_Toc194505519"/>
      <w:r w:rsidRPr="00B03072">
        <w:t>Descripción de Roles</w:t>
      </w:r>
      <w:bookmarkEnd w:id="7"/>
    </w:p>
    <w:p w14:paraId="226DD151" w14:textId="77777777" w:rsidR="00F077DA" w:rsidRDefault="00F077DA" w:rsidP="00F077DA">
      <w:pPr>
        <w:ind w:firstLine="0"/>
        <w:rPr>
          <w:b/>
          <w:bCs/>
        </w:rPr>
      </w:pPr>
    </w:p>
    <w:p w14:paraId="321411D3" w14:textId="6BB8508A" w:rsidR="00F077DA" w:rsidRDefault="000B6D26" w:rsidP="00F077DA">
      <w:pPr>
        <w:ind w:firstLine="0"/>
      </w:pPr>
      <w:bookmarkStart w:id="8" w:name="_Toc194505520"/>
      <w:r w:rsidRPr="003502FE">
        <w:rPr>
          <w:rStyle w:val="Ttulo2Car"/>
        </w:rPr>
        <w:t>Product Owner:</w:t>
      </w:r>
      <w:bookmarkEnd w:id="8"/>
      <w:r>
        <w:rPr>
          <w:b/>
          <w:bCs/>
        </w:rPr>
        <w:t xml:space="preserve"> </w:t>
      </w:r>
      <w:r>
        <w:t>(Menú de Electrodomésticos)</w:t>
      </w:r>
      <w:r w:rsidR="0068474C">
        <w:t xml:space="preserve"> </w:t>
      </w:r>
      <w:r w:rsidR="0062075F">
        <w:t>asignado por el profesor Mario Alejandro Tabares</w:t>
      </w:r>
    </w:p>
    <w:p w14:paraId="0669A5BC" w14:textId="31A067F2" w:rsidR="000B6D26" w:rsidRDefault="0068474C" w:rsidP="00F077DA">
      <w:pPr>
        <w:ind w:firstLine="0"/>
      </w:pPr>
      <w:bookmarkStart w:id="9" w:name="_Toc194505521"/>
      <w:r w:rsidRPr="003502FE">
        <w:rPr>
          <w:rStyle w:val="Ttulo2Car"/>
        </w:rPr>
        <w:t>SCRUM Máster:</w:t>
      </w:r>
      <w:bookmarkEnd w:id="9"/>
      <w:r>
        <w:rPr>
          <w:b/>
          <w:bCs/>
        </w:rPr>
        <w:t xml:space="preserve"> </w:t>
      </w:r>
      <w:r w:rsidR="00DF62A0">
        <w:t xml:space="preserve">Santiago </w:t>
      </w:r>
      <w:r w:rsidR="00360498">
        <w:t>Marín</w:t>
      </w:r>
      <w:r w:rsidR="00DF62A0">
        <w:t xml:space="preserve"> Ruiz</w:t>
      </w:r>
    </w:p>
    <w:p w14:paraId="22046806" w14:textId="52717282" w:rsidR="00DF62A0" w:rsidRPr="00E21DC6" w:rsidRDefault="00DF62A0" w:rsidP="00F077DA">
      <w:pPr>
        <w:ind w:firstLine="0"/>
      </w:pPr>
      <w:bookmarkStart w:id="10" w:name="_Toc194505522"/>
      <w:r w:rsidRPr="003502FE">
        <w:rPr>
          <w:rStyle w:val="Ttulo2Car"/>
        </w:rPr>
        <w:t>Equipo de Trabajo:</w:t>
      </w:r>
      <w:bookmarkEnd w:id="10"/>
      <w:r>
        <w:rPr>
          <w:b/>
          <w:bCs/>
        </w:rPr>
        <w:t xml:space="preserve"> </w:t>
      </w:r>
      <w:r w:rsidR="00E21DC6">
        <w:t xml:space="preserve">Diego Mauricio Echavarría Tabares, Jhoan Sebastián Henao Callejas, </w:t>
      </w:r>
      <w:r w:rsidR="002468F3">
        <w:t>María</w:t>
      </w:r>
      <w:r w:rsidR="00E21DC6">
        <w:t xml:space="preserve"> Valentina Montilva Rosales.</w:t>
      </w:r>
    </w:p>
    <w:p w14:paraId="361ED101" w14:textId="77777777" w:rsidR="005645D2" w:rsidRDefault="005645D2"/>
    <w:bookmarkStart w:id="11" w:name="_Toc194505523" w:displacedByCustomXml="next"/>
    <w:sdt>
      <w:sdtPr>
        <w:rPr>
          <w:rFonts w:asciiTheme="minorHAnsi" w:eastAsiaTheme="minorEastAsia" w:hAnsiTheme="minorHAnsi" w:cstheme="minorBidi"/>
        </w:rPr>
        <w:id w:val="-1096949615"/>
        <w:docPartObj>
          <w:docPartGallery w:val="Bibliographies"/>
          <w:docPartUnique/>
        </w:docPartObj>
      </w:sdtPr>
      <w:sdtEndPr/>
      <w:sdtContent>
        <w:p w14:paraId="06AC2981" w14:textId="7FF18A4C" w:rsidR="00060F4A" w:rsidRPr="00CD7DAA" w:rsidRDefault="00B03072" w:rsidP="00556469">
          <w:pPr>
            <w:pStyle w:val="Ttulodeseccin"/>
            <w:rPr>
              <w:rStyle w:val="Ttulo1Car"/>
            </w:rPr>
          </w:pPr>
          <w:r w:rsidRPr="00CD7DAA">
            <w:rPr>
              <w:rStyle w:val="Ttulo1Car"/>
            </w:rPr>
            <w:t>Solución del Problema</w:t>
          </w:r>
          <w:bookmarkEnd w:id="11"/>
        </w:p>
        <w:p w14:paraId="3952CC94" w14:textId="77777777" w:rsidR="00B03072" w:rsidRDefault="00060F4A" w:rsidP="00D43344">
          <w:r>
            <w:rPr>
              <w:lang w:bidi="es-ES"/>
            </w:rPr>
            <w:t>Tabla 1</w:t>
          </w:r>
        </w:p>
        <w:p w14:paraId="6569B8A9" w14:textId="67D8FEA4" w:rsidR="0061197E" w:rsidRPr="0061747E" w:rsidRDefault="0061197E" w:rsidP="00CD7DAA">
          <w:pPr>
            <w:pStyle w:val="Ttulo2"/>
          </w:pPr>
          <w:bookmarkStart w:id="12" w:name="_Toc194505524"/>
          <w:r>
            <w:t>Backlog</w:t>
          </w:r>
          <w:bookmarkEnd w:id="12"/>
          <w:r>
            <w:t xml:space="preserve"> </w:t>
          </w:r>
        </w:p>
        <w:tbl>
          <w:tblPr>
            <w:tblStyle w:val="Tablaconcuadrcula"/>
            <w:tblW w:w="0" w:type="auto"/>
            <w:tblLook w:val="04A0" w:firstRow="1" w:lastRow="0" w:firstColumn="1" w:lastColumn="0" w:noHBand="0" w:noVBand="1"/>
          </w:tblPr>
          <w:tblGrid>
            <w:gridCol w:w="3005"/>
            <w:gridCol w:w="3005"/>
            <w:gridCol w:w="3006"/>
          </w:tblGrid>
          <w:tr w:rsidR="00D43344" w14:paraId="2A636D41" w14:textId="77777777" w:rsidTr="00D43344">
            <w:tc>
              <w:tcPr>
                <w:tcW w:w="3005" w:type="dxa"/>
              </w:tcPr>
              <w:p w14:paraId="20FF58F6" w14:textId="68845089" w:rsidR="00D43344" w:rsidRDefault="00D43344" w:rsidP="00556469">
                <w:pPr>
                  <w:pStyle w:val="Sinespaciado"/>
                </w:pPr>
                <w:r>
                  <w:t>Actividades</w:t>
                </w:r>
              </w:p>
            </w:tc>
            <w:tc>
              <w:tcPr>
                <w:tcW w:w="3005" w:type="dxa"/>
              </w:tcPr>
              <w:p w14:paraId="7F049A39" w14:textId="2CAF90AB" w:rsidR="00D43344" w:rsidRDefault="00D43344" w:rsidP="00556469">
                <w:pPr>
                  <w:pStyle w:val="Sinespaciado"/>
                </w:pPr>
                <w:r>
                  <w:t>¿Quién se encargó?</w:t>
                </w:r>
              </w:p>
            </w:tc>
            <w:tc>
              <w:tcPr>
                <w:tcW w:w="3006" w:type="dxa"/>
              </w:tcPr>
              <w:p w14:paraId="6E9D7A22" w14:textId="4A0FAD5C" w:rsidR="00D43344" w:rsidRDefault="00D43344" w:rsidP="00556469">
                <w:pPr>
                  <w:pStyle w:val="Sinespaciado"/>
                </w:pPr>
                <w:r>
                  <w:t>Prioridades</w:t>
                </w:r>
              </w:p>
            </w:tc>
          </w:tr>
          <w:tr w:rsidR="00D43344" w:rsidRPr="00CE2D2E" w14:paraId="1608081E" w14:textId="77777777" w:rsidTr="00D43344">
            <w:tc>
              <w:tcPr>
                <w:tcW w:w="3005" w:type="dxa"/>
              </w:tcPr>
              <w:p w14:paraId="436316AD" w14:textId="7D136499" w:rsidR="00D43344" w:rsidRDefault="0032403B" w:rsidP="00556469">
                <w:pPr>
                  <w:pStyle w:val="Sinespaciado"/>
                </w:pPr>
                <w:r>
                  <w:t>Búsqueda de los productos</w:t>
                </w:r>
              </w:p>
            </w:tc>
            <w:tc>
              <w:tcPr>
                <w:tcW w:w="3005" w:type="dxa"/>
              </w:tcPr>
              <w:p w14:paraId="4B69D04D" w14:textId="7E49F2E9" w:rsidR="00D43344" w:rsidRDefault="0032403B" w:rsidP="00556469">
                <w:pPr>
                  <w:pStyle w:val="Sinespaciado"/>
                </w:pPr>
                <w:r>
                  <w:t xml:space="preserve">Jhoan Sebastián Henao Callejas </w:t>
                </w:r>
              </w:p>
            </w:tc>
            <w:tc>
              <w:tcPr>
                <w:tcW w:w="3006" w:type="dxa"/>
              </w:tcPr>
              <w:p w14:paraId="3568F191" w14:textId="2F0BB698" w:rsidR="00D43344" w:rsidRDefault="00EF47CE" w:rsidP="00556469">
                <w:pPr>
                  <w:pStyle w:val="Sinespaciado"/>
                </w:pPr>
                <w:r>
                  <w:t>Alta</w:t>
                </w:r>
              </w:p>
            </w:tc>
          </w:tr>
          <w:tr w:rsidR="00D43344" w14:paraId="6DF6955F" w14:textId="77777777" w:rsidTr="00D43344">
            <w:tc>
              <w:tcPr>
                <w:tcW w:w="3005" w:type="dxa"/>
              </w:tcPr>
              <w:p w14:paraId="4D2C2277" w14:textId="27F24E7A" w:rsidR="00D43344" w:rsidRDefault="0032403B" w:rsidP="00556469">
                <w:pPr>
                  <w:pStyle w:val="Sinespaciado"/>
                </w:pPr>
                <w:r>
                  <w:t>Diseño del catálogo</w:t>
                </w:r>
              </w:p>
            </w:tc>
            <w:tc>
              <w:tcPr>
                <w:tcW w:w="3005" w:type="dxa"/>
              </w:tcPr>
              <w:p w14:paraId="31331895" w14:textId="4BC79A3C" w:rsidR="00D43344" w:rsidRDefault="0032403B" w:rsidP="00556469">
                <w:pPr>
                  <w:pStyle w:val="Sinespaciado"/>
                </w:pPr>
                <w:r>
                  <w:t>Santiago Marín Ruiz (Máster)</w:t>
                </w:r>
              </w:p>
            </w:tc>
            <w:tc>
              <w:tcPr>
                <w:tcW w:w="3006" w:type="dxa"/>
              </w:tcPr>
              <w:p w14:paraId="1042CE72" w14:textId="0A08B559" w:rsidR="00D43344" w:rsidRDefault="00EF47CE" w:rsidP="00556469">
                <w:pPr>
                  <w:pStyle w:val="Sinespaciado"/>
                </w:pPr>
                <w:r>
                  <w:t xml:space="preserve">Media </w:t>
                </w:r>
              </w:p>
            </w:tc>
          </w:tr>
          <w:tr w:rsidR="00D43344" w14:paraId="739554DD" w14:textId="77777777" w:rsidTr="00D43344">
            <w:tc>
              <w:tcPr>
                <w:tcW w:w="3005" w:type="dxa"/>
              </w:tcPr>
              <w:p w14:paraId="27CD52ED" w14:textId="6923916A" w:rsidR="00D43344" w:rsidRDefault="0032403B" w:rsidP="00556469">
                <w:pPr>
                  <w:pStyle w:val="Sinespaciado"/>
                </w:pPr>
                <w:r>
                  <w:t>Búsqueda y asignación de precios</w:t>
                </w:r>
              </w:p>
            </w:tc>
            <w:tc>
              <w:tcPr>
                <w:tcW w:w="3005" w:type="dxa"/>
              </w:tcPr>
              <w:p w14:paraId="0AF319DB" w14:textId="2F5236C0" w:rsidR="00D43344" w:rsidRDefault="0032403B" w:rsidP="00556469">
                <w:pPr>
                  <w:pStyle w:val="Sinespaciado"/>
                </w:pPr>
                <w:r>
                  <w:t>María Valentina Montilva Rosales</w:t>
                </w:r>
              </w:p>
            </w:tc>
            <w:tc>
              <w:tcPr>
                <w:tcW w:w="3006" w:type="dxa"/>
              </w:tcPr>
              <w:p w14:paraId="2B338C2D" w14:textId="6E0487DD" w:rsidR="00D43344" w:rsidRDefault="00EF47CE" w:rsidP="00556469">
                <w:pPr>
                  <w:pStyle w:val="Sinespaciado"/>
                </w:pPr>
                <w:r>
                  <w:t>Alta</w:t>
                </w:r>
              </w:p>
            </w:tc>
          </w:tr>
          <w:tr w:rsidR="00D43344" w14:paraId="6A77D1CB" w14:textId="77777777" w:rsidTr="00D43344">
            <w:tc>
              <w:tcPr>
                <w:tcW w:w="3005" w:type="dxa"/>
              </w:tcPr>
              <w:p w14:paraId="42E59D2B" w14:textId="3E221ED9" w:rsidR="00D43344" w:rsidRDefault="0032403B" w:rsidP="00556469">
                <w:pPr>
                  <w:pStyle w:val="Sinespaciado"/>
                </w:pPr>
                <w:r>
                  <w:t xml:space="preserve">Bibliografía </w:t>
                </w:r>
              </w:p>
            </w:tc>
            <w:tc>
              <w:tcPr>
                <w:tcW w:w="3005" w:type="dxa"/>
              </w:tcPr>
              <w:p w14:paraId="7DCB5043" w14:textId="07C6EE20" w:rsidR="00D43344" w:rsidRDefault="0032403B" w:rsidP="00556469">
                <w:pPr>
                  <w:pStyle w:val="Sinespaciado"/>
                </w:pPr>
                <w:r>
                  <w:t>Diego Mauricio Echavarría Tabares</w:t>
                </w:r>
              </w:p>
            </w:tc>
            <w:tc>
              <w:tcPr>
                <w:tcW w:w="3006" w:type="dxa"/>
              </w:tcPr>
              <w:p w14:paraId="7BD30BC7" w14:textId="23442386" w:rsidR="00D43344" w:rsidRDefault="00EF47CE" w:rsidP="00556469">
                <w:pPr>
                  <w:pStyle w:val="Sinespaciado"/>
                </w:pPr>
                <w:r>
                  <w:t>Media</w:t>
                </w:r>
              </w:p>
            </w:tc>
          </w:tr>
        </w:tbl>
        <w:p w14:paraId="23D705DE" w14:textId="2E1B3915" w:rsidR="00060F4A" w:rsidRPr="0061747E" w:rsidRDefault="00060F4A" w:rsidP="00556469">
          <w:pPr>
            <w:pStyle w:val="Sinespaciado"/>
          </w:pPr>
        </w:p>
        <w:p w14:paraId="621BE946" w14:textId="1A11DAEE" w:rsidR="00097169" w:rsidRDefault="0061197E" w:rsidP="00D43344">
          <w:r>
            <w:t>Tabla 2</w:t>
          </w:r>
        </w:p>
        <w:p w14:paraId="371BC457" w14:textId="0DC3D2CF" w:rsidR="0061197E" w:rsidRDefault="00AE7BCD" w:rsidP="00CD7DAA">
          <w:pPr>
            <w:pStyle w:val="Ttulo2"/>
          </w:pPr>
          <w:bookmarkStart w:id="13" w:name="_Toc194505525"/>
          <w:r>
            <w:t>S</w:t>
          </w:r>
          <w:r w:rsidR="00905E4D">
            <w:t>print</w:t>
          </w:r>
          <w:bookmarkEnd w:id="13"/>
          <w:r>
            <w:t xml:space="preserve"> </w:t>
          </w:r>
        </w:p>
        <w:tbl>
          <w:tblPr>
            <w:tblStyle w:val="Tablaconcuadrcula"/>
            <w:tblW w:w="0" w:type="auto"/>
            <w:tblLook w:val="04A0" w:firstRow="1" w:lastRow="0" w:firstColumn="1" w:lastColumn="0" w:noHBand="0" w:noVBand="1"/>
          </w:tblPr>
          <w:tblGrid>
            <w:gridCol w:w="1129"/>
            <w:gridCol w:w="7887"/>
          </w:tblGrid>
          <w:tr w:rsidR="003502FE" w14:paraId="209AC610" w14:textId="77777777" w:rsidTr="003502FE">
            <w:tc>
              <w:tcPr>
                <w:tcW w:w="1129" w:type="dxa"/>
              </w:tcPr>
              <w:p w14:paraId="4374BD5F" w14:textId="7ADF8900" w:rsidR="003502FE" w:rsidRDefault="003502FE" w:rsidP="00D43344">
                <w:pPr>
                  <w:ind w:firstLine="0"/>
                </w:pPr>
                <w:r>
                  <w:t>Sprint 1.</w:t>
                </w:r>
              </w:p>
            </w:tc>
            <w:tc>
              <w:tcPr>
                <w:tcW w:w="7887" w:type="dxa"/>
              </w:tcPr>
              <w:p w14:paraId="7091B35C" w14:textId="11A3666D" w:rsidR="003502FE" w:rsidRDefault="003502FE" w:rsidP="003502FE">
                <w:pPr>
                  <w:ind w:firstLine="0"/>
                </w:pPr>
                <w:r>
                  <w:t xml:space="preserve">Solicitamos el tema al </w:t>
                </w:r>
                <w:r w:rsidR="00360498">
                  <w:t>dueño del producto</w:t>
                </w:r>
                <w:r>
                  <w:t xml:space="preserve"> para </w:t>
                </w:r>
                <w:r w:rsidR="00360498">
                  <w:t>crear el menú.</w:t>
                </w:r>
              </w:p>
            </w:tc>
          </w:tr>
          <w:tr w:rsidR="003502FE" w14:paraId="6B94F610" w14:textId="77777777" w:rsidTr="003502FE">
            <w:tc>
              <w:tcPr>
                <w:tcW w:w="1129" w:type="dxa"/>
              </w:tcPr>
              <w:p w14:paraId="6CAD0E2E" w14:textId="527AD39C" w:rsidR="003502FE" w:rsidRDefault="003502FE" w:rsidP="00D43344">
                <w:pPr>
                  <w:ind w:firstLine="0"/>
                </w:pPr>
                <w:r>
                  <w:t>Sprint 2.</w:t>
                </w:r>
              </w:p>
            </w:tc>
            <w:tc>
              <w:tcPr>
                <w:tcW w:w="7887" w:type="dxa"/>
              </w:tcPr>
              <w:p w14:paraId="4605E7A8" w14:textId="6198D543" w:rsidR="003502FE" w:rsidRDefault="003502FE" w:rsidP="00D43344">
                <w:pPr>
                  <w:ind w:firstLine="0"/>
                </w:pPr>
                <w:r>
                  <w:t xml:space="preserve">Socializamos </w:t>
                </w:r>
                <w:r w:rsidR="00360498">
                  <w:t>acerca</w:t>
                </w:r>
                <w:r>
                  <w:t xml:space="preserve"> del </w:t>
                </w:r>
                <w:r w:rsidR="00360498">
                  <w:t>tema. Como Máster, asignó las actividades a realizar por el equipo de trabajo.</w:t>
                </w:r>
              </w:p>
            </w:tc>
          </w:tr>
          <w:tr w:rsidR="003502FE" w14:paraId="5490780D" w14:textId="77777777" w:rsidTr="003502FE">
            <w:tc>
              <w:tcPr>
                <w:tcW w:w="1129" w:type="dxa"/>
              </w:tcPr>
              <w:p w14:paraId="4CB0C271" w14:textId="55AAF222" w:rsidR="003502FE" w:rsidRDefault="003502FE" w:rsidP="00D43344">
                <w:pPr>
                  <w:ind w:firstLine="0"/>
                </w:pPr>
                <w:r>
                  <w:t>Sprint 3.</w:t>
                </w:r>
              </w:p>
            </w:tc>
            <w:tc>
              <w:tcPr>
                <w:tcW w:w="7887" w:type="dxa"/>
              </w:tcPr>
              <w:p w14:paraId="342041FE" w14:textId="650C210C" w:rsidR="003502FE" w:rsidRDefault="00360498" w:rsidP="00D43344">
                <w:pPr>
                  <w:ind w:firstLine="0"/>
                </w:pPr>
                <w:r>
                  <w:t>Completamos las actividades. Como</w:t>
                </w:r>
                <w:r w:rsidR="00603CC5">
                  <w:t xml:space="preserve"> buscar</w:t>
                </w:r>
                <w:r>
                  <w:t xml:space="preserve"> </w:t>
                </w:r>
                <w:r w:rsidR="00603CC5">
                  <w:t>los productos, diseñar el catálogo, asignar precios y crear la bibliografía.</w:t>
                </w:r>
              </w:p>
            </w:tc>
          </w:tr>
          <w:tr w:rsidR="003502FE" w14:paraId="088A8E6A" w14:textId="77777777" w:rsidTr="003502FE">
            <w:tc>
              <w:tcPr>
                <w:tcW w:w="1129" w:type="dxa"/>
              </w:tcPr>
              <w:p w14:paraId="455A6F34" w14:textId="55DE764B" w:rsidR="003502FE" w:rsidRDefault="003502FE" w:rsidP="00D43344">
                <w:pPr>
                  <w:ind w:firstLine="0"/>
                </w:pPr>
                <w:r>
                  <w:t>Sprint 4.</w:t>
                </w:r>
              </w:p>
            </w:tc>
            <w:tc>
              <w:tcPr>
                <w:tcW w:w="7887" w:type="dxa"/>
              </w:tcPr>
              <w:p w14:paraId="3968E79F" w14:textId="2EB7B279" w:rsidR="003502FE" w:rsidRDefault="00603CC5" w:rsidP="00D43344">
                <w:pPr>
                  <w:ind w:firstLine="0"/>
                </w:pPr>
                <w:r>
                  <w:t>Redactamos el informe, donde damos la opinión sobre el proyecto realizado.</w:t>
                </w:r>
              </w:p>
            </w:tc>
          </w:tr>
          <w:tr w:rsidR="003502FE" w14:paraId="067DEB09" w14:textId="77777777" w:rsidTr="003502FE">
            <w:tc>
              <w:tcPr>
                <w:tcW w:w="1129" w:type="dxa"/>
              </w:tcPr>
              <w:p w14:paraId="46862F35" w14:textId="42D37B20" w:rsidR="003502FE" w:rsidRDefault="003502FE" w:rsidP="00D43344">
                <w:pPr>
                  <w:ind w:firstLine="0"/>
                </w:pPr>
                <w:r>
                  <w:t>Sprint 5.</w:t>
                </w:r>
              </w:p>
            </w:tc>
            <w:tc>
              <w:tcPr>
                <w:tcW w:w="7887" w:type="dxa"/>
              </w:tcPr>
              <w:p w14:paraId="24CDCEA9" w14:textId="1ECF68D0" w:rsidR="00D75B8D" w:rsidRDefault="00603CC5" w:rsidP="00D43344">
                <w:pPr>
                  <w:ind w:firstLine="0"/>
                </w:pPr>
                <w:r>
                  <w:t>Entregamos el resultado final al dueño del producto, para que as</w:t>
                </w:r>
                <w:r w:rsidR="00D75B8D">
                  <w:t>í, rectifique nuestro trabajo.</w:t>
                </w:r>
              </w:p>
            </w:tc>
          </w:tr>
        </w:tbl>
        <w:p w14:paraId="382D6D95" w14:textId="77777777" w:rsidR="00D43344" w:rsidRPr="0061197E" w:rsidRDefault="00D43344" w:rsidP="00D43344"/>
        <w:p w14:paraId="0550BBA2" w14:textId="77777777" w:rsidR="0061197E" w:rsidRPr="0061197E" w:rsidRDefault="0061197E" w:rsidP="0061197E"/>
        <w:sdt>
          <w:sdtPr>
            <w:id w:val="-573587230"/>
            <w:bibliography/>
          </w:sdtPr>
          <w:sdtEndPr/>
          <w:sdtContent>
            <w:p w14:paraId="63D104E2" w14:textId="64D06DCC" w:rsidR="00097169" w:rsidRDefault="00097169" w:rsidP="00097169">
              <w:pPr>
                <w:pStyle w:val="Bibliografa"/>
                <w:rPr>
                  <w:noProof/>
                </w:rPr>
              </w:pPr>
            </w:p>
            <w:p w14:paraId="64B545DD" w14:textId="3A8816A0" w:rsidR="00097169" w:rsidRDefault="00097169" w:rsidP="00097169">
              <w:pPr>
                <w:pStyle w:val="Bibliografa"/>
              </w:pPr>
            </w:p>
            <w:p w14:paraId="1946217B" w14:textId="77777777" w:rsidR="00097169" w:rsidRDefault="00E66E16"/>
          </w:sdtContent>
        </w:sdt>
      </w:sdtContent>
    </w:sdt>
    <w:p w14:paraId="07CDB6F6" w14:textId="77777777" w:rsidR="00CD7DAA" w:rsidRDefault="00CD7DAA" w:rsidP="00905E4D">
      <w:pPr>
        <w:pStyle w:val="Ttulo1"/>
        <w:jc w:val="left"/>
      </w:pPr>
    </w:p>
    <w:p w14:paraId="5E319758" w14:textId="77777777" w:rsidR="00CD7DAA" w:rsidRDefault="00CD7DAA" w:rsidP="00CD7DAA">
      <w:pPr>
        <w:pStyle w:val="Ttulo1"/>
      </w:pPr>
    </w:p>
    <w:p w14:paraId="307A3D92" w14:textId="252B3E33" w:rsidR="00CD7DAA" w:rsidRDefault="00CD7DAA" w:rsidP="00CD7DAA"/>
    <w:p w14:paraId="06FDF05D" w14:textId="5E08CB6C" w:rsidR="00CD7DAA" w:rsidRDefault="00CD7DAA" w:rsidP="00CD7DAA"/>
    <w:p w14:paraId="1270CD3F" w14:textId="77777777" w:rsidR="00CD7DAA" w:rsidRPr="00CD7DAA" w:rsidRDefault="00CD7DAA" w:rsidP="00CD7DAA"/>
    <w:p w14:paraId="327F1844" w14:textId="042118D5" w:rsidR="004D6B86" w:rsidRDefault="00060F4A" w:rsidP="00CD7DAA">
      <w:pPr>
        <w:pStyle w:val="Ttulo1"/>
      </w:pPr>
      <w:bookmarkStart w:id="14" w:name="_Toc194505526"/>
      <w:r>
        <w:lastRenderedPageBreak/>
        <w:t>Referencias</w:t>
      </w:r>
      <w:bookmarkEnd w:id="14"/>
    </w:p>
    <w:p w14:paraId="04C253C9" w14:textId="43B4C4D0" w:rsidR="00D75B8D" w:rsidRDefault="00D75B8D" w:rsidP="00D75B8D"/>
    <w:p w14:paraId="08EF2C84" w14:textId="65240B52" w:rsidR="00D75B8D" w:rsidRDefault="00D75B8D" w:rsidP="00D75B8D">
      <w:r>
        <w:t xml:space="preserve">Marcos Galperín, 1999,  </w:t>
      </w:r>
      <w:hyperlink r:id="rId9" w:history="1">
        <w:r w:rsidRPr="00FC7F8F">
          <w:rPr>
            <w:rStyle w:val="Hipervnculo"/>
          </w:rPr>
          <w:t>https://www.mercadolibre.com.co/</w:t>
        </w:r>
      </w:hyperlink>
    </w:p>
    <w:p w14:paraId="2C4ED30D" w14:textId="56909A1E" w:rsidR="00D75B8D" w:rsidRDefault="00D75B8D" w:rsidP="00D75B8D">
      <w:r>
        <w:t xml:space="preserve">Pablo Novora, 2004, </w:t>
      </w:r>
      <w:hyperlink r:id="rId10" w:history="1">
        <w:r w:rsidRPr="00FC7F8F">
          <w:rPr>
            <w:rStyle w:val="Hipervnculo"/>
          </w:rPr>
          <w:t>https://pseint.sourceforge.net/</w:t>
        </w:r>
      </w:hyperlink>
    </w:p>
    <w:p w14:paraId="50EFB8D3" w14:textId="7B385EA3" w:rsidR="00D75B8D" w:rsidRDefault="00905E4D" w:rsidP="00D75B8D">
      <w:pPr>
        <w:rPr>
          <w:rFonts w:ascii="Segoe UI" w:hAnsi="Segoe UI" w:cs="Segoe UI"/>
          <w:color w:val="101214"/>
          <w:shd w:val="clear" w:color="auto" w:fill="FFFFFF"/>
        </w:rPr>
      </w:pPr>
      <w:r>
        <w:rPr>
          <w:rFonts w:ascii="Segoe UI" w:hAnsi="Segoe UI" w:cs="Segoe UI"/>
          <w:color w:val="101214"/>
          <w:shd w:val="clear" w:color="auto" w:fill="FFFFFF"/>
        </w:rPr>
        <w:t xml:space="preserve">Mike Cannon-Brookes y Scott Farquhar, 2002, </w:t>
      </w:r>
      <w:hyperlink r:id="rId11" w:history="1">
        <w:r w:rsidRPr="00FC7F8F">
          <w:rPr>
            <w:rStyle w:val="Hipervnculo"/>
            <w:rFonts w:ascii="Segoe UI" w:hAnsi="Segoe UI" w:cs="Segoe UI"/>
            <w:shd w:val="clear" w:color="auto" w:fill="FFFFFF"/>
          </w:rPr>
          <w:t>https://www.atlassian.com/es/</w:t>
        </w:r>
      </w:hyperlink>
    </w:p>
    <w:p w14:paraId="2935A9FA" w14:textId="77777777" w:rsidR="00905E4D" w:rsidRPr="00D75B8D" w:rsidRDefault="00905E4D" w:rsidP="00D75B8D"/>
    <w:p w14:paraId="50D2C577" w14:textId="1F645E54" w:rsidR="0061747E" w:rsidRPr="0061747E" w:rsidRDefault="0061747E" w:rsidP="0061747E"/>
    <w:p w14:paraId="27B231C9" w14:textId="719CC827" w:rsidR="004D6B86" w:rsidRDefault="004D6B86">
      <w:pPr>
        <w:pStyle w:val="Tablailustracin"/>
      </w:pPr>
    </w:p>
    <w:p w14:paraId="26B78339" w14:textId="65B91BB3" w:rsidR="00CD7DAA" w:rsidRDefault="00CD7DAA">
      <w:pPr>
        <w:pStyle w:val="Tablailustracin"/>
      </w:pPr>
    </w:p>
    <w:p w14:paraId="09689EF0" w14:textId="048A6E92" w:rsidR="00CD7DAA" w:rsidRDefault="00CD7DAA">
      <w:pPr>
        <w:pStyle w:val="Tablailustracin"/>
      </w:pPr>
    </w:p>
    <w:p w14:paraId="4DC089EA" w14:textId="6A44D176" w:rsidR="00CD7DAA" w:rsidRDefault="00CD7DAA">
      <w:pPr>
        <w:pStyle w:val="Tablailustracin"/>
      </w:pPr>
    </w:p>
    <w:p w14:paraId="6D24927A" w14:textId="0E10988B" w:rsidR="00CD7DAA" w:rsidRDefault="00CD7DAA">
      <w:pPr>
        <w:pStyle w:val="Tablailustracin"/>
      </w:pPr>
    </w:p>
    <w:p w14:paraId="2DB8B5EF" w14:textId="2EFEE44E" w:rsidR="00CD7DAA" w:rsidRDefault="00CD7DAA">
      <w:pPr>
        <w:pStyle w:val="Tablailustracin"/>
      </w:pPr>
    </w:p>
    <w:p w14:paraId="03894F6B" w14:textId="6D418C06" w:rsidR="00CD7DAA" w:rsidRDefault="00CD7DAA">
      <w:pPr>
        <w:pStyle w:val="Tablailustracin"/>
      </w:pPr>
    </w:p>
    <w:p w14:paraId="06A5C0F6" w14:textId="5D5E67C6" w:rsidR="00CD7DAA" w:rsidRDefault="00CD7DAA">
      <w:pPr>
        <w:pStyle w:val="Tablailustracin"/>
      </w:pPr>
    </w:p>
    <w:p w14:paraId="09C00FF1" w14:textId="6DAE7B9C" w:rsidR="00CD7DAA" w:rsidRDefault="00CD7DAA">
      <w:pPr>
        <w:pStyle w:val="Tablailustracin"/>
      </w:pPr>
    </w:p>
    <w:p w14:paraId="59C9071B" w14:textId="7B9D069D" w:rsidR="00CD7DAA" w:rsidRDefault="00CD7DAA">
      <w:pPr>
        <w:pStyle w:val="Tablailustracin"/>
      </w:pPr>
    </w:p>
    <w:p w14:paraId="5213B8FC" w14:textId="63F2DE35" w:rsidR="00CD7DAA" w:rsidRDefault="00CD7DAA">
      <w:pPr>
        <w:pStyle w:val="Tablailustracin"/>
      </w:pPr>
    </w:p>
    <w:p w14:paraId="7743895E" w14:textId="7FFA0975" w:rsidR="00CD7DAA" w:rsidRDefault="00CD7DAA">
      <w:pPr>
        <w:pStyle w:val="Tablailustracin"/>
      </w:pPr>
    </w:p>
    <w:p w14:paraId="78C890B4" w14:textId="6BC96C62" w:rsidR="00CD7DAA" w:rsidRDefault="00CD7DAA">
      <w:pPr>
        <w:pStyle w:val="Tablailustracin"/>
      </w:pPr>
    </w:p>
    <w:p w14:paraId="085C7328" w14:textId="2AFD3626" w:rsidR="001F4DEC" w:rsidRDefault="001F4DEC" w:rsidP="00CD7DAA">
      <w:pPr>
        <w:pStyle w:val="Ttulo1"/>
        <w:rPr>
          <w:rFonts w:asciiTheme="minorHAnsi" w:eastAsiaTheme="minorEastAsia" w:hAnsiTheme="minorHAnsi" w:cstheme="minorBidi"/>
          <w:b w:val="0"/>
          <w:bCs w:val="0"/>
        </w:rPr>
      </w:pPr>
      <w:bookmarkStart w:id="15" w:name="_Toc194505527"/>
    </w:p>
    <w:p w14:paraId="4F13089A" w14:textId="01FCB157" w:rsidR="00B56F18" w:rsidRDefault="00B56F18" w:rsidP="00B56F18"/>
    <w:p w14:paraId="562C0330" w14:textId="77777777" w:rsidR="00B56F18" w:rsidRPr="00B56F18" w:rsidRDefault="00B56F18" w:rsidP="00B56F18"/>
    <w:p w14:paraId="565D25E7" w14:textId="46850B72" w:rsidR="001F4DEC" w:rsidRPr="00B314F2" w:rsidRDefault="00345333" w:rsidP="00B314F2">
      <w:pPr>
        <w:pStyle w:val="Ttulo1"/>
        <w:rPr>
          <w:rStyle w:val="nfasis"/>
          <w:i w:val="0"/>
          <w:iCs w:val="0"/>
        </w:rPr>
      </w:pPr>
      <w:r>
        <w:rPr>
          <w:lang w:bidi="es-ES"/>
        </w:rPr>
        <w:lastRenderedPageBreak/>
        <w:t>Ilustraciones</w:t>
      </w:r>
      <w:bookmarkEnd w:id="15"/>
    </w:p>
    <w:p w14:paraId="100A7E47" w14:textId="3456C4F0" w:rsidR="001C196F" w:rsidRDefault="00B314F2">
      <w:pPr>
        <w:pStyle w:val="Tablailustracin"/>
        <w:rPr>
          <w:rStyle w:val="nfasis"/>
          <w:lang w:bidi="es-ES"/>
        </w:rPr>
      </w:pPr>
      <w:r>
        <w:rPr>
          <w:rStyle w:val="nfasis"/>
          <w:lang w:bidi="es-ES"/>
        </w:rPr>
        <w:t>A continuación, presentamos de manera ilustrada el código de nuestro catálogo y su respectivo funcionamiento.</w:t>
      </w:r>
    </w:p>
    <w:p w14:paraId="22D50675" w14:textId="77777777" w:rsidR="00B314F2" w:rsidRDefault="00B314F2">
      <w:pPr>
        <w:pStyle w:val="Tablailustracin"/>
        <w:rPr>
          <w:lang w:bidi="es-ES"/>
        </w:rPr>
      </w:pPr>
    </w:p>
    <w:p w14:paraId="2F11DAEC" w14:textId="2773E1AF" w:rsidR="00B314F2" w:rsidRDefault="00B314F2">
      <w:pPr>
        <w:pStyle w:val="Tablailustracin"/>
        <w:rPr>
          <w:lang w:bidi="es-ES"/>
        </w:rPr>
      </w:pPr>
      <w:r>
        <w:rPr>
          <w:noProof/>
          <w:lang w:val="es-CO" w:eastAsia="es-CO"/>
        </w:rPr>
        <w:drawing>
          <wp:inline distT="0" distB="0" distL="0" distR="0" wp14:anchorId="7113ACAE" wp14:editId="1CC93A2B">
            <wp:extent cx="5731510" cy="28263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23A5C22E" w14:textId="339490A3" w:rsidR="00B314F2" w:rsidRDefault="00B314F2">
      <w:pPr>
        <w:pStyle w:val="Tablailustracin"/>
        <w:rPr>
          <w:lang w:bidi="es-ES"/>
        </w:rPr>
      </w:pPr>
    </w:p>
    <w:p w14:paraId="657D84D8" w14:textId="4C7CB29B" w:rsidR="00B314F2" w:rsidRDefault="00B314F2">
      <w:pPr>
        <w:pStyle w:val="Tablailustracin"/>
        <w:rPr>
          <w:lang w:bidi="es-ES"/>
        </w:rPr>
      </w:pPr>
      <w:r>
        <w:rPr>
          <w:noProof/>
          <w:lang w:val="es-CO" w:eastAsia="es-CO"/>
        </w:rPr>
        <w:drawing>
          <wp:inline distT="0" distB="0" distL="0" distR="0" wp14:anchorId="6068848D" wp14:editId="26440E86">
            <wp:extent cx="5731510" cy="30124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2.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3BDC7F50" w14:textId="14AC7C9F" w:rsidR="00B314F2" w:rsidRDefault="00B314F2">
      <w:pPr>
        <w:pStyle w:val="Tablailustracin"/>
        <w:rPr>
          <w:lang w:bidi="es-ES"/>
        </w:rPr>
      </w:pPr>
    </w:p>
    <w:p w14:paraId="38358E98" w14:textId="30090853" w:rsidR="00B314F2" w:rsidRDefault="00B314F2">
      <w:pPr>
        <w:pStyle w:val="Tablailustracin"/>
        <w:rPr>
          <w:lang w:bidi="es-ES"/>
        </w:rPr>
      </w:pPr>
      <w:r>
        <w:rPr>
          <w:noProof/>
          <w:lang w:val="es-CO" w:eastAsia="es-CO"/>
        </w:rPr>
        <w:lastRenderedPageBreak/>
        <w:drawing>
          <wp:inline distT="0" distB="0" distL="0" distR="0" wp14:anchorId="6BF2EABA" wp14:editId="4B0A0125">
            <wp:extent cx="5731510" cy="33147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3.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49ACABDF" w14:textId="382E7A22" w:rsidR="00B314F2" w:rsidRDefault="00B314F2">
      <w:pPr>
        <w:pStyle w:val="Tablailustracin"/>
        <w:rPr>
          <w:lang w:bidi="es-ES"/>
        </w:rPr>
      </w:pPr>
    </w:p>
    <w:p w14:paraId="6A103F8B" w14:textId="22CA39CE" w:rsidR="00B314F2" w:rsidRDefault="00B314F2">
      <w:pPr>
        <w:pStyle w:val="Tablailustracin"/>
        <w:rPr>
          <w:lang w:bidi="es-ES"/>
        </w:rPr>
      </w:pPr>
      <w:r>
        <w:rPr>
          <w:noProof/>
          <w:lang w:val="es-CO" w:eastAsia="es-CO"/>
        </w:rPr>
        <w:drawing>
          <wp:inline distT="0" distB="0" distL="0" distR="0" wp14:anchorId="4B441EFB" wp14:editId="13C21641">
            <wp:extent cx="5731510" cy="3180715"/>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4.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4318528D" w14:textId="52CC2535" w:rsidR="00B314F2" w:rsidRDefault="00B314F2">
      <w:pPr>
        <w:pStyle w:val="Tablailustracin"/>
        <w:rPr>
          <w:lang w:bidi="es-ES"/>
        </w:rPr>
      </w:pPr>
    </w:p>
    <w:p w14:paraId="07C22961" w14:textId="003806C5" w:rsidR="000B76C5" w:rsidRPr="00C13E4A" w:rsidRDefault="00B314F2">
      <w:pPr>
        <w:pStyle w:val="Tablailustracin"/>
        <w:rPr>
          <w:lang w:bidi="es-ES"/>
        </w:rPr>
      </w:pPr>
      <w:r>
        <w:rPr>
          <w:noProof/>
          <w:lang w:val="es-CO" w:eastAsia="es-CO"/>
        </w:rPr>
        <w:lastRenderedPageBreak/>
        <w:drawing>
          <wp:inline distT="0" distB="0" distL="0" distR="0" wp14:anchorId="0B8E6948" wp14:editId="68AE9F19">
            <wp:extent cx="5731510" cy="291592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5.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sectPr w:rsidR="000B76C5" w:rsidRPr="00C13E4A" w:rsidSect="005A6080">
      <w:headerReference w:type="default" r:id="rId17"/>
      <w:headerReference w:type="first" r:id="rId18"/>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3D16CF" w14:textId="77777777" w:rsidR="00E66E16" w:rsidRDefault="00E66E16">
      <w:pPr>
        <w:spacing w:line="240" w:lineRule="auto"/>
      </w:pPr>
      <w:r>
        <w:separator/>
      </w:r>
    </w:p>
    <w:p w14:paraId="62A0C3C9" w14:textId="77777777" w:rsidR="00E66E16" w:rsidRDefault="00E66E16"/>
  </w:endnote>
  <w:endnote w:type="continuationSeparator" w:id="0">
    <w:p w14:paraId="7B171692" w14:textId="77777777" w:rsidR="00E66E16" w:rsidRDefault="00E66E16">
      <w:pPr>
        <w:spacing w:line="240" w:lineRule="auto"/>
      </w:pPr>
      <w:r>
        <w:continuationSeparator/>
      </w:r>
    </w:p>
    <w:p w14:paraId="3FC9C877" w14:textId="77777777" w:rsidR="00E66E16" w:rsidRDefault="00E66E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9E74F" w14:textId="77777777" w:rsidR="00E66E16" w:rsidRDefault="00E66E16">
      <w:pPr>
        <w:spacing w:line="240" w:lineRule="auto"/>
      </w:pPr>
      <w:r>
        <w:separator/>
      </w:r>
    </w:p>
    <w:p w14:paraId="542BAF05" w14:textId="77777777" w:rsidR="00E66E16" w:rsidRDefault="00E66E16"/>
  </w:footnote>
  <w:footnote w:type="continuationSeparator" w:id="0">
    <w:p w14:paraId="5B62F9AB" w14:textId="77777777" w:rsidR="00E66E16" w:rsidRDefault="00E66E16">
      <w:pPr>
        <w:spacing w:line="240" w:lineRule="auto"/>
      </w:pPr>
      <w:r>
        <w:continuationSeparator/>
      </w:r>
    </w:p>
    <w:p w14:paraId="7F10F3E7" w14:textId="77777777" w:rsidR="00E66E16" w:rsidRDefault="00E66E1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08297699" w14:textId="77777777">
      <w:tc>
        <w:tcPr>
          <w:tcW w:w="8280" w:type="dxa"/>
        </w:tcPr>
        <w:p w14:paraId="390088B6" w14:textId="757137EE" w:rsidR="004D6B86" w:rsidRPr="00170521" w:rsidRDefault="00E66E16"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EndPr/>
            <w:sdtContent>
              <w:r w:rsidR="004924EC">
                <w:t xml:space="preserve">     </w:t>
              </w:r>
            </w:sdtContent>
          </w:sdt>
        </w:p>
      </w:tc>
      <w:tc>
        <w:tcPr>
          <w:tcW w:w="1080" w:type="dxa"/>
        </w:tcPr>
        <w:p w14:paraId="648973B9" w14:textId="7A47E0A8"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E74ABF">
            <w:rPr>
              <w:noProof/>
              <w:lang w:bidi="es-ES"/>
            </w:rPr>
            <w:t>21</w:t>
          </w:r>
          <w:r>
            <w:rPr>
              <w:noProof/>
              <w:lang w:bidi="es-ES"/>
            </w:rPr>
            <w:fldChar w:fldCharType="end"/>
          </w:r>
        </w:p>
      </w:tc>
    </w:tr>
  </w:tbl>
  <w:p w14:paraId="39B77EC2"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CellMar>
        <w:left w:w="0" w:type="dxa"/>
        <w:right w:w="0" w:type="dxa"/>
      </w:tblCellMar>
      <w:tblLook w:val="04A0" w:firstRow="1" w:lastRow="0" w:firstColumn="1" w:lastColumn="0" w:noHBand="0" w:noVBand="1"/>
      <w:tblDescription w:val="Tabla de diseño de encabezado"/>
    </w:tblPr>
    <w:tblGrid>
      <w:gridCol w:w="7986"/>
      <w:gridCol w:w="1040"/>
    </w:tblGrid>
    <w:tr w:rsidR="004D6B86" w14:paraId="4A1EB578" w14:textId="77777777">
      <w:tc>
        <w:tcPr>
          <w:tcW w:w="8280" w:type="dxa"/>
        </w:tcPr>
        <w:p w14:paraId="7DCCBB16" w14:textId="09E578A1" w:rsidR="004D6B86" w:rsidRPr="009F0414" w:rsidRDefault="00961AE5" w:rsidP="00504F88">
          <w:pPr>
            <w:pStyle w:val="Encabezado"/>
          </w:pPr>
          <w:r>
            <w:rPr>
              <w:lang w:bidi="es-ES"/>
            </w:rPr>
            <w:t xml:space="preserve">Encabezado: </w:t>
          </w:r>
          <w:sdt>
            <w:sdtPr>
              <w:alias w:val="Escriba el título abreviado:"/>
              <w:tag w:val="Escriba el título abreviado:"/>
              <w:id w:val="-211583021"/>
              <w:showingPlcHdr/>
              <w15:dataBinding w:prefixMappings="xmlns:ns0='http://schemas.microsoft.com/temp/samples' " w:xpath="/ns0:employees[1]/ns0:employee[1]/ns0:CustomerName[1]" w:storeItemID="{B98E728A-96FF-4995-885C-5AF887AB0C35}"/>
              <w15:appearance w15:val="hidden"/>
            </w:sdtPr>
            <w:sdtEndPr/>
            <w:sdtContent>
              <w:r w:rsidR="004924EC">
                <w:t xml:space="preserve">     </w:t>
              </w:r>
            </w:sdtContent>
          </w:sdt>
        </w:p>
      </w:tc>
      <w:tc>
        <w:tcPr>
          <w:tcW w:w="1080" w:type="dxa"/>
        </w:tcPr>
        <w:p w14:paraId="32322E15" w14:textId="2656B86C"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C13E4A">
            <w:rPr>
              <w:noProof/>
              <w:lang w:bidi="es-ES"/>
            </w:rPr>
            <w:t>1</w:t>
          </w:r>
          <w:r>
            <w:rPr>
              <w:noProof/>
              <w:lang w:bidi="es-ES"/>
            </w:rPr>
            <w:fldChar w:fldCharType="end"/>
          </w:r>
        </w:p>
      </w:tc>
    </w:tr>
  </w:tbl>
  <w:p w14:paraId="17248E45"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41E7"/>
    <w:rsid w:val="00006BBA"/>
    <w:rsid w:val="0001010E"/>
    <w:rsid w:val="00017E91"/>
    <w:rsid w:val="000217F5"/>
    <w:rsid w:val="00056E02"/>
    <w:rsid w:val="00060F4A"/>
    <w:rsid w:val="000817BE"/>
    <w:rsid w:val="00097169"/>
    <w:rsid w:val="000B51BA"/>
    <w:rsid w:val="000B6D26"/>
    <w:rsid w:val="000B76C5"/>
    <w:rsid w:val="00114BFA"/>
    <w:rsid w:val="00126A93"/>
    <w:rsid w:val="001318DA"/>
    <w:rsid w:val="00131C29"/>
    <w:rsid w:val="001602E3"/>
    <w:rsid w:val="00160C0C"/>
    <w:rsid w:val="001664A2"/>
    <w:rsid w:val="00170521"/>
    <w:rsid w:val="001928F0"/>
    <w:rsid w:val="001A3015"/>
    <w:rsid w:val="001B4848"/>
    <w:rsid w:val="001C196F"/>
    <w:rsid w:val="001C2A9D"/>
    <w:rsid w:val="001C4A59"/>
    <w:rsid w:val="001D1CC4"/>
    <w:rsid w:val="001F447A"/>
    <w:rsid w:val="001F4DEC"/>
    <w:rsid w:val="001F7399"/>
    <w:rsid w:val="002044D6"/>
    <w:rsid w:val="00212319"/>
    <w:rsid w:val="00225BE3"/>
    <w:rsid w:val="002461B4"/>
    <w:rsid w:val="002468F3"/>
    <w:rsid w:val="002659AB"/>
    <w:rsid w:val="00274E0A"/>
    <w:rsid w:val="002839D1"/>
    <w:rsid w:val="002B17AC"/>
    <w:rsid w:val="002B6153"/>
    <w:rsid w:val="002C627C"/>
    <w:rsid w:val="002D61EF"/>
    <w:rsid w:val="002F0537"/>
    <w:rsid w:val="00307586"/>
    <w:rsid w:val="0032403B"/>
    <w:rsid w:val="00332339"/>
    <w:rsid w:val="00335468"/>
    <w:rsid w:val="00336906"/>
    <w:rsid w:val="00344DDA"/>
    <w:rsid w:val="00345333"/>
    <w:rsid w:val="003502FE"/>
    <w:rsid w:val="00360498"/>
    <w:rsid w:val="00376EDA"/>
    <w:rsid w:val="003A06C6"/>
    <w:rsid w:val="003B3359"/>
    <w:rsid w:val="003E36B1"/>
    <w:rsid w:val="003E4162"/>
    <w:rsid w:val="003E6794"/>
    <w:rsid w:val="003F03A9"/>
    <w:rsid w:val="003F7CBD"/>
    <w:rsid w:val="00416C92"/>
    <w:rsid w:val="00441FFD"/>
    <w:rsid w:val="00442AF7"/>
    <w:rsid w:val="00455C94"/>
    <w:rsid w:val="00481CF8"/>
    <w:rsid w:val="004924EC"/>
    <w:rsid w:val="00492C2D"/>
    <w:rsid w:val="004A0486"/>
    <w:rsid w:val="004A3D87"/>
    <w:rsid w:val="004B18A9"/>
    <w:rsid w:val="004B7E0A"/>
    <w:rsid w:val="004C4586"/>
    <w:rsid w:val="004D4F8C"/>
    <w:rsid w:val="004D6B86"/>
    <w:rsid w:val="00504F88"/>
    <w:rsid w:val="00515855"/>
    <w:rsid w:val="00536A24"/>
    <w:rsid w:val="00540C1C"/>
    <w:rsid w:val="0055242C"/>
    <w:rsid w:val="005645D2"/>
    <w:rsid w:val="005719E8"/>
    <w:rsid w:val="00595412"/>
    <w:rsid w:val="005A6080"/>
    <w:rsid w:val="005D4A83"/>
    <w:rsid w:val="00603CC5"/>
    <w:rsid w:val="0061197E"/>
    <w:rsid w:val="0061747E"/>
    <w:rsid w:val="0062075F"/>
    <w:rsid w:val="00621BEB"/>
    <w:rsid w:val="00641876"/>
    <w:rsid w:val="00645290"/>
    <w:rsid w:val="00650640"/>
    <w:rsid w:val="006542BF"/>
    <w:rsid w:val="0065764C"/>
    <w:rsid w:val="00666398"/>
    <w:rsid w:val="0068474C"/>
    <w:rsid w:val="00690750"/>
    <w:rsid w:val="006B015B"/>
    <w:rsid w:val="006C162F"/>
    <w:rsid w:val="006C2902"/>
    <w:rsid w:val="006D7EE9"/>
    <w:rsid w:val="00711080"/>
    <w:rsid w:val="0071234F"/>
    <w:rsid w:val="007220C5"/>
    <w:rsid w:val="007244DE"/>
    <w:rsid w:val="007435DB"/>
    <w:rsid w:val="00794711"/>
    <w:rsid w:val="0079698D"/>
    <w:rsid w:val="007C2110"/>
    <w:rsid w:val="007C7C6D"/>
    <w:rsid w:val="007D6416"/>
    <w:rsid w:val="00811A21"/>
    <w:rsid w:val="0081390C"/>
    <w:rsid w:val="00816831"/>
    <w:rsid w:val="008202C7"/>
    <w:rsid w:val="00837D67"/>
    <w:rsid w:val="008747E8"/>
    <w:rsid w:val="008767EA"/>
    <w:rsid w:val="008A2A83"/>
    <w:rsid w:val="008C1D06"/>
    <w:rsid w:val="008C605B"/>
    <w:rsid w:val="008F7FEF"/>
    <w:rsid w:val="00905E4D"/>
    <w:rsid w:val="00910F0E"/>
    <w:rsid w:val="009473F9"/>
    <w:rsid w:val="00961AE5"/>
    <w:rsid w:val="009656C1"/>
    <w:rsid w:val="009A2C38"/>
    <w:rsid w:val="009F0414"/>
    <w:rsid w:val="009F1BB0"/>
    <w:rsid w:val="009F29F3"/>
    <w:rsid w:val="00A3187E"/>
    <w:rsid w:val="00A4757D"/>
    <w:rsid w:val="00A77F6B"/>
    <w:rsid w:val="00A81BB2"/>
    <w:rsid w:val="00AA00D6"/>
    <w:rsid w:val="00AA5C05"/>
    <w:rsid w:val="00AE0293"/>
    <w:rsid w:val="00AE7BCD"/>
    <w:rsid w:val="00B03072"/>
    <w:rsid w:val="00B314F2"/>
    <w:rsid w:val="00B56F18"/>
    <w:rsid w:val="00B5714A"/>
    <w:rsid w:val="00BA1E30"/>
    <w:rsid w:val="00BC5506"/>
    <w:rsid w:val="00C13E4A"/>
    <w:rsid w:val="00C3438C"/>
    <w:rsid w:val="00C37F1C"/>
    <w:rsid w:val="00C40822"/>
    <w:rsid w:val="00C427DF"/>
    <w:rsid w:val="00C5686B"/>
    <w:rsid w:val="00C6245F"/>
    <w:rsid w:val="00C74024"/>
    <w:rsid w:val="00C83B15"/>
    <w:rsid w:val="00C925C8"/>
    <w:rsid w:val="00CB7F84"/>
    <w:rsid w:val="00CD7DAA"/>
    <w:rsid w:val="00CE2D2E"/>
    <w:rsid w:val="00CF1B55"/>
    <w:rsid w:val="00D109B3"/>
    <w:rsid w:val="00D23A22"/>
    <w:rsid w:val="00D43344"/>
    <w:rsid w:val="00D62155"/>
    <w:rsid w:val="00D75B8D"/>
    <w:rsid w:val="00DA33D3"/>
    <w:rsid w:val="00DB2E59"/>
    <w:rsid w:val="00DB358F"/>
    <w:rsid w:val="00DC44F1"/>
    <w:rsid w:val="00DC677B"/>
    <w:rsid w:val="00DF62A0"/>
    <w:rsid w:val="00DF6D26"/>
    <w:rsid w:val="00E21854"/>
    <w:rsid w:val="00E21DC6"/>
    <w:rsid w:val="00E230EC"/>
    <w:rsid w:val="00E257C9"/>
    <w:rsid w:val="00E26C3A"/>
    <w:rsid w:val="00E32EE6"/>
    <w:rsid w:val="00E43B97"/>
    <w:rsid w:val="00E50DCB"/>
    <w:rsid w:val="00E66E16"/>
    <w:rsid w:val="00E708E0"/>
    <w:rsid w:val="00E7305D"/>
    <w:rsid w:val="00E74ABF"/>
    <w:rsid w:val="00E92410"/>
    <w:rsid w:val="00EA780C"/>
    <w:rsid w:val="00EB69D3"/>
    <w:rsid w:val="00EC08C4"/>
    <w:rsid w:val="00EF47CE"/>
    <w:rsid w:val="00F077DA"/>
    <w:rsid w:val="00F31D66"/>
    <w:rsid w:val="00F342CD"/>
    <w:rsid w:val="00F363EC"/>
    <w:rsid w:val="00F413AC"/>
    <w:rsid w:val="00F60644"/>
    <w:rsid w:val="00F8332F"/>
    <w:rsid w:val="00F86369"/>
    <w:rsid w:val="00F9303D"/>
    <w:rsid w:val="00F96591"/>
    <w:rsid w:val="00FB04E5"/>
    <w:rsid w:val="00FC08B4"/>
    <w:rsid w:val="00FE1382"/>
    <w:rsid w:val="00FE725C"/>
    <w:rsid w:val="00FF25A6"/>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9E152C"/>
  <w15:chartTrackingRefBased/>
  <w15:docId w15:val="{4C7B1A58-84F2-444A-982B-25A22AA47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de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customStyle="1" w:styleId="p1">
    <w:name w:val="p1"/>
    <w:basedOn w:val="Normal"/>
    <w:rsid w:val="00AE0293"/>
    <w:pPr>
      <w:spacing w:before="100" w:beforeAutospacing="1" w:after="100" w:afterAutospacing="1" w:line="240" w:lineRule="auto"/>
      <w:ind w:firstLine="0"/>
    </w:pPr>
    <w:rPr>
      <w:rFonts w:ascii="Times New Roman" w:hAnsi="Times New Roman" w:cs="Times New Roman"/>
      <w:color w:val="auto"/>
      <w:lang w:val="es-CO" w:eastAsia="es-ES"/>
    </w:rPr>
  </w:style>
  <w:style w:type="character" w:customStyle="1" w:styleId="s1">
    <w:name w:val="s1"/>
    <w:basedOn w:val="Fuentedeprrafopredeter"/>
    <w:rsid w:val="00AE0293"/>
  </w:style>
  <w:style w:type="paragraph" w:customStyle="1" w:styleId="p2">
    <w:name w:val="p2"/>
    <w:basedOn w:val="Normal"/>
    <w:rsid w:val="00AE0293"/>
    <w:pPr>
      <w:spacing w:before="100" w:beforeAutospacing="1" w:after="100" w:afterAutospacing="1" w:line="240" w:lineRule="auto"/>
      <w:ind w:firstLine="0"/>
    </w:pPr>
    <w:rPr>
      <w:rFonts w:ascii="Times New Roman" w:hAnsi="Times New Roman" w:cs="Times New Roman"/>
      <w:color w:val="auto"/>
      <w:lang w:val="es-CO" w:eastAsia="es-ES"/>
    </w:rPr>
  </w:style>
  <w:style w:type="character" w:customStyle="1" w:styleId="s2">
    <w:name w:val="s2"/>
    <w:basedOn w:val="Fuentedeprrafopredeter"/>
    <w:rsid w:val="00AE0293"/>
  </w:style>
  <w:style w:type="character" w:customStyle="1" w:styleId="apple-tab-span">
    <w:name w:val="apple-tab-span"/>
    <w:basedOn w:val="Fuentedeprrafopredeter"/>
    <w:rsid w:val="00AE0293"/>
  </w:style>
  <w:style w:type="character" w:customStyle="1" w:styleId="s3">
    <w:name w:val="s3"/>
    <w:basedOn w:val="Fuentedeprrafopredeter"/>
    <w:rsid w:val="00AE0293"/>
  </w:style>
  <w:style w:type="paragraph" w:customStyle="1" w:styleId="p3">
    <w:name w:val="p3"/>
    <w:basedOn w:val="Normal"/>
    <w:rsid w:val="00AE0293"/>
    <w:pPr>
      <w:spacing w:before="100" w:beforeAutospacing="1" w:after="100" w:afterAutospacing="1" w:line="240" w:lineRule="auto"/>
      <w:ind w:firstLine="0"/>
    </w:pPr>
    <w:rPr>
      <w:rFonts w:ascii="Times New Roman" w:hAnsi="Times New Roman" w:cs="Times New Roman"/>
      <w:color w:val="auto"/>
      <w:lang w:val="es-CO" w:eastAsia="es-ES"/>
    </w:rPr>
  </w:style>
  <w:style w:type="table" w:styleId="Tabladecuadrcula4-nfasis3">
    <w:name w:val="Grid Table 4 Accent 3"/>
    <w:basedOn w:val="Tablanormal"/>
    <w:uiPriority w:val="49"/>
    <w:rsid w:val="0061197E"/>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Hipervnculo">
    <w:name w:val="Hyperlink"/>
    <w:basedOn w:val="Fuentedeprrafopredeter"/>
    <w:uiPriority w:val="99"/>
    <w:unhideWhenUsed/>
    <w:rsid w:val="00D75B8D"/>
    <w:rPr>
      <w:color w:val="5F5F5F" w:themeColor="hyperlink"/>
      <w:u w:val="single"/>
    </w:rPr>
  </w:style>
  <w:style w:type="paragraph" w:styleId="TDC1">
    <w:name w:val="toc 1"/>
    <w:basedOn w:val="Normal"/>
    <w:next w:val="Normal"/>
    <w:autoRedefine/>
    <w:uiPriority w:val="39"/>
    <w:unhideWhenUsed/>
    <w:rsid w:val="008202C7"/>
    <w:pPr>
      <w:spacing w:after="100"/>
    </w:pPr>
  </w:style>
  <w:style w:type="paragraph" w:styleId="TDC2">
    <w:name w:val="toc 2"/>
    <w:basedOn w:val="Normal"/>
    <w:next w:val="Normal"/>
    <w:autoRedefine/>
    <w:uiPriority w:val="39"/>
    <w:unhideWhenUsed/>
    <w:rsid w:val="008202C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7907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tlassian.com/es/"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pseint.sourceforge.net/"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mercadolibre.com.co/" TargetMode="Externa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F613BAC-1BD7-4620-834B-A1E9195BC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127</TotalTime>
  <Pages>23</Pages>
  <Words>2825</Words>
  <Characters>15541</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ESTUDIANTE</cp:lastModifiedBy>
  <cp:revision>15</cp:revision>
  <dcterms:created xsi:type="dcterms:W3CDTF">2025-04-02T22:02:00Z</dcterms:created>
  <dcterms:modified xsi:type="dcterms:W3CDTF">2025-04-09T21:37:00Z</dcterms:modified>
</cp:coreProperties>
</file>